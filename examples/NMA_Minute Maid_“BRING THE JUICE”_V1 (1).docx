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F99D" w14:textId="6087AF72" w:rsidR="00997F7A" w:rsidRPr="00946CC9" w:rsidRDefault="00997F7A" w:rsidP="00997F7A">
      <w:pPr>
        <w:rPr>
          <w:rFonts w:ascii="Unity" w:eastAsia="Gulim" w:hAnsi="Unity" w:cs="Browallia New"/>
          <w:b/>
          <w:sz w:val="22"/>
          <w:szCs w:val="22"/>
        </w:rPr>
      </w:pPr>
    </w:p>
    <w:p w14:paraId="186C1E3B" w14:textId="460B7A8D" w:rsidR="00192F4D" w:rsidRPr="00946CC9" w:rsidRDefault="008F2867" w:rsidP="00946CC9">
      <w:pPr>
        <w:jc w:val="center"/>
        <w:rPr>
          <w:rFonts w:ascii="Unity" w:eastAsia="Gulim" w:hAnsi="Unity" w:cs="Calibri"/>
          <w:b/>
          <w:sz w:val="22"/>
          <w:szCs w:val="22"/>
        </w:rPr>
      </w:pPr>
      <w:r w:rsidRPr="00946CC9">
        <w:rPr>
          <w:rFonts w:ascii="Unity" w:eastAsia="Gulim" w:hAnsi="Unity" w:cs="Calibri"/>
          <w:b/>
          <w:sz w:val="22"/>
          <w:szCs w:val="22"/>
          <w:u w:val="single"/>
        </w:rPr>
        <w:t xml:space="preserve">NMA: </w:t>
      </w:r>
      <w:r w:rsidR="00946CC9" w:rsidRPr="00946CC9">
        <w:rPr>
          <w:rFonts w:ascii="Unity" w:eastAsia="Gulim" w:hAnsi="Unity" w:cs="Calibri"/>
          <w:b/>
          <w:sz w:val="22"/>
          <w:szCs w:val="22"/>
          <w:u w:val="single"/>
        </w:rPr>
        <w:t>MINUTE MAID: “BRING THE JUICE”</w:t>
      </w:r>
    </w:p>
    <w:p w14:paraId="656AE62D" w14:textId="23F11E1B" w:rsidR="00072C85" w:rsidRPr="00946CC9" w:rsidRDefault="00072C85" w:rsidP="00192F4D">
      <w:pPr>
        <w:spacing w:line="276" w:lineRule="auto"/>
        <w:rPr>
          <w:rFonts w:ascii="Unity" w:eastAsia="Gulim" w:hAnsi="Unity" w:cs="Calibri"/>
          <w:bCs/>
          <w:sz w:val="22"/>
          <w:szCs w:val="22"/>
        </w:rPr>
      </w:pPr>
      <w:r w:rsidRPr="00946CC9">
        <w:rPr>
          <w:rFonts w:ascii="Unity" w:eastAsia="Gulim" w:hAnsi="Unity" w:cs="Calibri"/>
          <w:b/>
          <w:sz w:val="22"/>
          <w:szCs w:val="22"/>
        </w:rPr>
        <w:t>Date</w:t>
      </w:r>
      <w:r w:rsidRPr="00946CC9">
        <w:rPr>
          <w:rFonts w:ascii="Unity" w:eastAsia="Gulim" w:hAnsi="Unity" w:cs="Calibri"/>
          <w:bCs/>
          <w:sz w:val="22"/>
          <w:szCs w:val="22"/>
        </w:rPr>
        <w:t xml:space="preserve">: </w:t>
      </w:r>
      <w:r w:rsidR="008F2867" w:rsidRPr="00946CC9">
        <w:rPr>
          <w:rFonts w:ascii="Unity" w:eastAsia="Gulim" w:hAnsi="Unity" w:cs="Calibri"/>
          <w:bCs/>
          <w:sz w:val="22"/>
          <w:szCs w:val="22"/>
        </w:rPr>
        <w:t>10/16/</w:t>
      </w:r>
      <w:r w:rsidR="00E33B8C" w:rsidRPr="00946CC9">
        <w:rPr>
          <w:rFonts w:ascii="Unity" w:eastAsia="Gulim" w:hAnsi="Unity" w:cs="Calibri"/>
          <w:bCs/>
          <w:sz w:val="22"/>
          <w:szCs w:val="22"/>
        </w:rPr>
        <w:t>/25</w:t>
      </w:r>
    </w:p>
    <w:p w14:paraId="006404D1" w14:textId="77777777" w:rsidR="002D16B3" w:rsidRPr="00946CC9" w:rsidRDefault="00072C85" w:rsidP="002D16B3">
      <w:pPr>
        <w:spacing w:line="276" w:lineRule="auto"/>
        <w:rPr>
          <w:rFonts w:ascii="Unity" w:eastAsia="Gulim" w:hAnsi="Unity" w:cs="Calibri"/>
          <w:bCs/>
          <w:sz w:val="22"/>
          <w:szCs w:val="22"/>
        </w:rPr>
      </w:pPr>
      <w:r w:rsidRPr="00946CC9">
        <w:rPr>
          <w:rFonts w:ascii="Unity" w:eastAsia="Gulim" w:hAnsi="Unity" w:cs="Calibri"/>
          <w:b/>
          <w:sz w:val="22"/>
          <w:szCs w:val="22"/>
        </w:rPr>
        <w:t>Version</w:t>
      </w:r>
      <w:r w:rsidRPr="00946CC9">
        <w:rPr>
          <w:rFonts w:ascii="Unity" w:eastAsia="Gulim" w:hAnsi="Unity" w:cs="Calibri"/>
          <w:bCs/>
          <w:sz w:val="22"/>
          <w:szCs w:val="22"/>
        </w:rPr>
        <w:t xml:space="preserve">: </w:t>
      </w:r>
      <w:r w:rsidR="00E33B8C" w:rsidRPr="00946CC9">
        <w:rPr>
          <w:rFonts w:ascii="Unity" w:eastAsia="Gulim" w:hAnsi="Unity" w:cs="Calibri"/>
          <w:bCs/>
          <w:sz w:val="22"/>
          <w:szCs w:val="22"/>
        </w:rPr>
        <w:t>1</w:t>
      </w:r>
    </w:p>
    <w:p w14:paraId="181985D8" w14:textId="77777777" w:rsidR="002D16B3" w:rsidRPr="00946CC9" w:rsidRDefault="002D16B3" w:rsidP="002D16B3">
      <w:pPr>
        <w:spacing w:line="276" w:lineRule="auto"/>
        <w:rPr>
          <w:rFonts w:ascii="Unity" w:eastAsia="Gulim" w:hAnsi="Unity" w:cs="Calibri"/>
          <w:bCs/>
          <w:sz w:val="22"/>
          <w:szCs w:val="22"/>
        </w:rPr>
      </w:pPr>
      <w:r w:rsidRPr="00946CC9">
        <w:rPr>
          <w:rStyle w:val="Strong"/>
          <w:rFonts w:ascii="Unity" w:hAnsi="Unity"/>
          <w:sz w:val="22"/>
          <w:szCs w:val="22"/>
        </w:rPr>
        <w:t>Case Title:</w:t>
      </w:r>
      <w:r w:rsidRPr="00946CC9">
        <w:rPr>
          <w:rFonts w:ascii="Unity" w:hAnsi="Unity"/>
          <w:sz w:val="22"/>
          <w:szCs w:val="22"/>
        </w:rPr>
        <w:t xml:space="preserve"> </w:t>
      </w:r>
      <w:r w:rsidRPr="00946CC9">
        <w:rPr>
          <w:rStyle w:val="Emphasis"/>
          <w:rFonts w:ascii="Unity" w:hAnsi="Unity"/>
          <w:i w:val="0"/>
          <w:iCs w:val="0"/>
          <w:sz w:val="22"/>
          <w:szCs w:val="22"/>
        </w:rPr>
        <w:t>Minute Maid x WWE: Bring the Juice</w:t>
      </w:r>
      <w:r w:rsidRPr="00946CC9">
        <w:rPr>
          <w:rFonts w:ascii="Unity" w:hAnsi="Unity"/>
          <w:sz w:val="22"/>
          <w:szCs w:val="22"/>
        </w:rPr>
        <w:br/>
      </w:r>
      <w:r w:rsidRPr="00946CC9">
        <w:rPr>
          <w:rStyle w:val="Strong"/>
          <w:rFonts w:ascii="Unity" w:hAnsi="Unity"/>
          <w:sz w:val="22"/>
          <w:szCs w:val="22"/>
        </w:rPr>
        <w:t>Category:</w:t>
      </w:r>
      <w:r w:rsidRPr="00946CC9">
        <w:rPr>
          <w:rFonts w:ascii="Unity" w:hAnsi="Unity"/>
          <w:sz w:val="22"/>
          <w:szCs w:val="22"/>
        </w:rPr>
        <w:t xml:space="preserve"> Retail Experience</w:t>
      </w:r>
      <w:r w:rsidRPr="00946CC9">
        <w:rPr>
          <w:rFonts w:ascii="Unity" w:hAnsi="Unity"/>
          <w:sz w:val="22"/>
          <w:szCs w:val="22"/>
        </w:rPr>
        <w:br/>
      </w:r>
      <w:r w:rsidRPr="00946CC9">
        <w:rPr>
          <w:rStyle w:val="Strong"/>
          <w:rFonts w:ascii="Unity" w:hAnsi="Unity"/>
          <w:sz w:val="22"/>
          <w:szCs w:val="22"/>
        </w:rPr>
        <w:t>Label:</w:t>
      </w:r>
      <w:r w:rsidRPr="00946CC9">
        <w:rPr>
          <w:rFonts w:ascii="Unity" w:hAnsi="Unity"/>
          <w:sz w:val="22"/>
          <w:szCs w:val="22"/>
        </w:rPr>
        <w:t xml:space="preserve"> </w:t>
      </w:r>
      <w:r w:rsidRPr="00946CC9">
        <w:rPr>
          <w:rStyle w:val="Emphasis"/>
          <w:rFonts w:ascii="Unity" w:hAnsi="Unity"/>
          <w:sz w:val="22"/>
          <w:szCs w:val="22"/>
        </w:rPr>
        <w:t>Internal Only | Confidential</w:t>
      </w:r>
    </w:p>
    <w:p w14:paraId="68603962" w14:textId="026BE605" w:rsidR="002D16B3" w:rsidRPr="00946CC9" w:rsidRDefault="002D16B3" w:rsidP="002D16B3">
      <w:pPr>
        <w:spacing w:line="276" w:lineRule="auto"/>
        <w:rPr>
          <w:rFonts w:ascii="Unity" w:eastAsia="Gulim" w:hAnsi="Unity" w:cs="Calibri"/>
          <w:bCs/>
          <w:sz w:val="22"/>
          <w:szCs w:val="22"/>
        </w:rPr>
      </w:pPr>
      <w:r w:rsidRPr="00946CC9">
        <w:rPr>
          <w:rFonts w:ascii="Unity" w:hAnsi="Unity"/>
          <w:sz w:val="22"/>
          <w:szCs w:val="22"/>
        </w:rPr>
        <w:br/>
      </w:r>
      <w:r w:rsidRPr="00946CC9">
        <w:rPr>
          <w:rStyle w:val="Strong"/>
          <w:rFonts w:ascii="Unity" w:hAnsi="Unity"/>
          <w:sz w:val="22"/>
          <w:szCs w:val="22"/>
        </w:rPr>
        <w:t>Music:</w:t>
      </w:r>
    </w:p>
    <w:p w14:paraId="4E8640C3" w14:textId="77777777" w:rsidR="002D16B3" w:rsidRPr="00946CC9" w:rsidRDefault="002D16B3" w:rsidP="002D16B3">
      <w:pPr>
        <w:pStyle w:val="NormalWeb"/>
        <w:numPr>
          <w:ilvl w:val="0"/>
          <w:numId w:val="10"/>
        </w:numPr>
        <w:rPr>
          <w:rFonts w:ascii="Unity" w:hAnsi="Unity"/>
          <w:sz w:val="22"/>
          <w:szCs w:val="22"/>
        </w:rPr>
      </w:pPr>
      <w:r w:rsidRPr="00946CC9">
        <w:rPr>
          <w:rStyle w:val="Strong"/>
          <w:rFonts w:ascii="Unity" w:hAnsi="Unity"/>
          <w:sz w:val="22"/>
          <w:szCs w:val="22"/>
        </w:rPr>
        <w:t>Intro / Outro:</w:t>
      </w:r>
      <w:r w:rsidRPr="00946CC9">
        <w:rPr>
          <w:rFonts w:ascii="Unity" w:hAnsi="Unity"/>
          <w:sz w:val="22"/>
          <w:szCs w:val="22"/>
        </w:rPr>
        <w:t xml:space="preserve"> Kanye West – “POWER” (instrumental)</w:t>
      </w:r>
    </w:p>
    <w:p w14:paraId="65FF72E0" w14:textId="7D85EE4C" w:rsidR="002D16B3" w:rsidRPr="00946CC9" w:rsidRDefault="002D16B3" w:rsidP="002D16B3">
      <w:pPr>
        <w:pStyle w:val="NormalWeb"/>
        <w:numPr>
          <w:ilvl w:val="0"/>
          <w:numId w:val="10"/>
        </w:numPr>
        <w:rPr>
          <w:rFonts w:ascii="Unity" w:hAnsi="Unity"/>
          <w:sz w:val="22"/>
          <w:szCs w:val="22"/>
        </w:rPr>
      </w:pPr>
      <w:r w:rsidRPr="00946CC9">
        <w:rPr>
          <w:rStyle w:val="Strong"/>
          <w:rFonts w:ascii="Unity" w:hAnsi="Unity"/>
          <w:sz w:val="22"/>
          <w:szCs w:val="22"/>
        </w:rPr>
        <w:t>Middle cue:</w:t>
      </w:r>
      <w:r w:rsidRPr="00946CC9">
        <w:rPr>
          <w:rFonts w:ascii="Unity" w:hAnsi="Unity"/>
          <w:sz w:val="22"/>
          <w:szCs w:val="22"/>
        </w:rPr>
        <w:t xml:space="preserve"> Cody Rhodes “Fruit Punch” (Instagram reel clip)</w:t>
      </w:r>
    </w:p>
    <w:p w14:paraId="0FB1918D" w14:textId="77777777" w:rsidR="00B17BDF" w:rsidRPr="00946CC9" w:rsidRDefault="00B17BDF">
      <w:pPr>
        <w:rPr>
          <w:rFonts w:ascii="Unity" w:eastAsia="Gulim" w:hAnsi="Unity" w:cs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7"/>
        <w:gridCol w:w="2812"/>
        <w:gridCol w:w="3211"/>
      </w:tblGrid>
      <w:tr w:rsidR="00AF35E4" w:rsidRPr="00946CC9" w14:paraId="649AEB8B" w14:textId="77777777" w:rsidTr="008E4C46">
        <w:tc>
          <w:tcPr>
            <w:tcW w:w="3327" w:type="dxa"/>
          </w:tcPr>
          <w:p w14:paraId="2A29933C" w14:textId="5927CD66" w:rsidR="007153F7" w:rsidRPr="00946CC9" w:rsidRDefault="00850C66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946CC9">
              <w:rPr>
                <w:rFonts w:ascii="Unity" w:eastAsia="Gulim" w:hAnsi="Unity" w:cs="Calibri"/>
                <w:sz w:val="22"/>
                <w:szCs w:val="22"/>
              </w:rPr>
              <w:t>AUDIO/</w:t>
            </w:r>
            <w:r w:rsidR="00B62F20" w:rsidRPr="00946CC9">
              <w:rPr>
                <w:rFonts w:ascii="Unity" w:eastAsia="Gulim" w:hAnsi="Unity" w:cs="Calibri"/>
                <w:sz w:val="22"/>
                <w:szCs w:val="22"/>
              </w:rPr>
              <w:t>VO</w:t>
            </w:r>
          </w:p>
        </w:tc>
        <w:tc>
          <w:tcPr>
            <w:tcW w:w="2812" w:type="dxa"/>
          </w:tcPr>
          <w:p w14:paraId="18022371" w14:textId="3DDA6207" w:rsidR="007153F7" w:rsidRPr="00946CC9" w:rsidRDefault="00993D46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946CC9">
              <w:rPr>
                <w:rFonts w:ascii="Unity" w:eastAsia="Gulim" w:hAnsi="Unity" w:cs="Calibri"/>
                <w:sz w:val="22"/>
                <w:szCs w:val="22"/>
              </w:rPr>
              <w:t>TC</w:t>
            </w:r>
          </w:p>
        </w:tc>
        <w:tc>
          <w:tcPr>
            <w:tcW w:w="3211" w:type="dxa"/>
          </w:tcPr>
          <w:p w14:paraId="5FC36B8D" w14:textId="77777777" w:rsidR="007153F7" w:rsidRPr="00946CC9" w:rsidRDefault="007153F7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946CC9">
              <w:rPr>
                <w:rFonts w:ascii="Unity" w:eastAsia="Gulim" w:hAnsi="Unity" w:cs="Calibri"/>
                <w:sz w:val="22"/>
                <w:szCs w:val="22"/>
              </w:rPr>
              <w:t>VISUALS</w:t>
            </w:r>
          </w:p>
          <w:p w14:paraId="251653D5" w14:textId="77777777" w:rsidR="00365D9D" w:rsidRPr="00946CC9" w:rsidRDefault="00365D9D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</w:tc>
      </w:tr>
      <w:tr w:rsidR="00AF35E4" w:rsidRPr="00946CC9" w14:paraId="7EEE7E05" w14:textId="77777777" w:rsidTr="008E4C46">
        <w:tc>
          <w:tcPr>
            <w:tcW w:w="3327" w:type="dxa"/>
          </w:tcPr>
          <w:p w14:paraId="6B15420B" w14:textId="77777777" w:rsidR="00AF35E4" w:rsidRPr="00946CC9" w:rsidRDefault="00AF35E4">
            <w:pPr>
              <w:rPr>
                <w:rStyle w:val="Emphasis"/>
                <w:rFonts w:ascii="Unity" w:hAnsi="Unity" w:cs="Calibri"/>
                <w:sz w:val="22"/>
                <w:szCs w:val="22"/>
              </w:rPr>
            </w:pPr>
          </w:p>
          <w:p w14:paraId="232F9B4F" w14:textId="159EABEF" w:rsidR="002D16B3" w:rsidRPr="00946CC9" w:rsidRDefault="002D16B3">
            <w:pPr>
              <w:rPr>
                <w:rStyle w:val="Emphasis"/>
                <w:rFonts w:ascii="Unity" w:hAnsi="Unity" w:cs="Calibri"/>
                <w:sz w:val="22"/>
                <w:szCs w:val="22"/>
              </w:rPr>
            </w:pPr>
            <w:r w:rsidRPr="00946CC9">
              <w:rPr>
                <w:rStyle w:val="Strong"/>
                <w:rFonts w:ascii="Unity" w:hAnsi="Unity"/>
                <w:sz w:val="22"/>
                <w:szCs w:val="22"/>
              </w:rPr>
              <w:t>AUDIO:</w:t>
            </w:r>
            <w:r w:rsidRPr="00946CC9">
              <w:rPr>
                <w:rFonts w:ascii="Unity" w:hAnsi="Unity"/>
                <w:sz w:val="22"/>
                <w:szCs w:val="22"/>
              </w:rPr>
              <w:t xml:space="preserve"> </w:t>
            </w:r>
            <w:hyperlink r:id="rId7" w:history="1">
              <w:r w:rsidRPr="00946CC9">
                <w:rPr>
                  <w:rStyle w:val="Hyperlink"/>
                  <w:rFonts w:ascii="Unity" w:hAnsi="Unity"/>
                  <w:sz w:val="22"/>
                  <w:szCs w:val="22"/>
                </w:rPr>
                <w:t>Kanye West – POWER - Instrumental</w:t>
              </w:r>
            </w:hyperlink>
            <w:r w:rsidRPr="00946CC9">
              <w:rPr>
                <w:rFonts w:ascii="Unity" w:hAnsi="Unity"/>
                <w:sz w:val="22"/>
                <w:szCs w:val="22"/>
              </w:rPr>
              <w:t xml:space="preserve"> </w:t>
            </w:r>
            <w:r w:rsidRPr="00946CC9">
              <w:rPr>
                <w:rStyle w:val="Emphasis"/>
                <w:rFonts w:ascii="Unity" w:hAnsi="Unity"/>
                <w:sz w:val="22"/>
                <w:szCs w:val="22"/>
              </w:rPr>
              <w:t>hits</w:t>
            </w:r>
            <w:r w:rsidRPr="00946CC9">
              <w:rPr>
                <w:rStyle w:val="Emphasis"/>
                <w:rFonts w:ascii="Unity" w:hAnsi="Unity"/>
                <w:sz w:val="22"/>
                <w:szCs w:val="22"/>
              </w:rPr>
              <w:t xml:space="preserve"> with </w:t>
            </w:r>
            <w:r w:rsidRPr="00946CC9">
              <w:rPr>
                <w:rStyle w:val="Emphasis"/>
                <w:rFonts w:ascii="Unity" w:hAnsi="Unity"/>
                <w:sz w:val="22"/>
                <w:szCs w:val="22"/>
              </w:rPr>
              <w:t>slow build.</w:t>
            </w:r>
          </w:p>
          <w:p w14:paraId="1F4A7824" w14:textId="77777777" w:rsidR="00AF35E4" w:rsidRPr="00946CC9" w:rsidRDefault="00AF35E4">
            <w:pPr>
              <w:rPr>
                <w:rStyle w:val="Emphasis"/>
                <w:rFonts w:ascii="Unity" w:hAnsi="Unity" w:cs="Calibri"/>
                <w:sz w:val="22"/>
                <w:szCs w:val="22"/>
              </w:rPr>
            </w:pPr>
          </w:p>
          <w:p w14:paraId="5FA5A8CF" w14:textId="77777777" w:rsidR="002D16B3" w:rsidRPr="00946CC9" w:rsidRDefault="002D16B3" w:rsidP="002D16B3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Style w:val="Strong"/>
                <w:rFonts w:ascii="Unity" w:hAnsi="Unity"/>
                <w:sz w:val="22"/>
                <w:szCs w:val="22"/>
              </w:rPr>
              <w:t>VO:</w:t>
            </w:r>
          </w:p>
          <w:p w14:paraId="7149E9F5" w14:textId="77777777" w:rsidR="002D16B3" w:rsidRPr="00946CC9" w:rsidRDefault="002D16B3" w:rsidP="002D16B3">
            <w:pPr>
              <w:pStyle w:val="NormalWeb"/>
              <w:rPr>
                <w:rStyle w:val="Emphasis"/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>2024 — Minute Maid NAOU stood at the top of the juice world.</w:t>
            </w:r>
            <w:r w:rsidRPr="00946CC9">
              <w:rPr>
                <w:rFonts w:ascii="Unity" w:hAnsi="Unity"/>
                <w:sz w:val="22"/>
                <w:szCs w:val="22"/>
              </w:rPr>
              <w:br/>
              <w:t>#1 in Brand Power. The undisputed leader in juice.</w:t>
            </w:r>
            <w:r w:rsidRPr="00946CC9">
              <w:rPr>
                <w:rFonts w:ascii="Unity" w:hAnsi="Unity"/>
                <w:sz w:val="22"/>
                <w:szCs w:val="22"/>
              </w:rPr>
              <w:br/>
              <w:t>But… in a sea of sameness, being the best wasn’t enough.</w:t>
            </w:r>
            <w:r w:rsidRPr="00946CC9">
              <w:rPr>
                <w:rFonts w:ascii="Unity" w:hAnsi="Unity"/>
                <w:sz w:val="22"/>
                <w:szCs w:val="22"/>
              </w:rPr>
              <w:br/>
              <w:t xml:space="preserve">We needed to </w:t>
            </w:r>
            <w:r w:rsidRPr="00946CC9">
              <w:rPr>
                <w:rStyle w:val="Emphasis"/>
                <w:rFonts w:ascii="Unity" w:hAnsi="Unity"/>
                <w:sz w:val="22"/>
                <w:szCs w:val="22"/>
              </w:rPr>
              <w:t>stand out</w:t>
            </w:r>
            <w:r w:rsidRPr="00946CC9">
              <w:rPr>
                <w:rFonts w:ascii="Unity" w:hAnsi="Unity"/>
                <w:sz w:val="22"/>
                <w:szCs w:val="22"/>
              </w:rPr>
              <w:t>.</w:t>
            </w:r>
            <w:r w:rsidRPr="00946CC9">
              <w:rPr>
                <w:rFonts w:ascii="Unity" w:hAnsi="Unity"/>
                <w:sz w:val="22"/>
                <w:szCs w:val="22"/>
              </w:rPr>
              <w:br/>
              <w:t xml:space="preserve">To make juice feel </w:t>
            </w:r>
            <w:r w:rsidRPr="00946CC9">
              <w:rPr>
                <w:rStyle w:val="Emphasis"/>
                <w:rFonts w:ascii="Unity" w:hAnsi="Unity"/>
                <w:sz w:val="22"/>
                <w:szCs w:val="22"/>
              </w:rPr>
              <w:t>alive again.</w:t>
            </w:r>
          </w:p>
          <w:p w14:paraId="255ABEDE" w14:textId="7D989F2E" w:rsidR="002D16B3" w:rsidRPr="00946CC9" w:rsidRDefault="002D16B3" w:rsidP="002D16B3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Style w:val="Strong"/>
                <w:rFonts w:ascii="Unity" w:hAnsi="Unity"/>
                <w:sz w:val="22"/>
                <w:szCs w:val="22"/>
              </w:rPr>
              <w:t xml:space="preserve">ALT </w:t>
            </w:r>
            <w:r w:rsidRPr="00946CC9">
              <w:rPr>
                <w:rStyle w:val="Strong"/>
                <w:rFonts w:ascii="Unity" w:hAnsi="Unity"/>
                <w:sz w:val="22"/>
                <w:szCs w:val="22"/>
              </w:rPr>
              <w:t>VO:</w:t>
            </w:r>
          </w:p>
          <w:p w14:paraId="255921DE" w14:textId="36AC0C46" w:rsidR="002D16B3" w:rsidRPr="00946CC9" w:rsidRDefault="002D16B3" w:rsidP="002D16B3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 xml:space="preserve">In </w:t>
            </w:r>
            <w:r w:rsidRPr="00946CC9">
              <w:rPr>
                <w:rFonts w:ascii="Unity" w:hAnsi="Unity"/>
                <w:sz w:val="22"/>
                <w:szCs w:val="22"/>
              </w:rPr>
              <w:t xml:space="preserve">2024 </w:t>
            </w:r>
            <w:proofErr w:type="gramStart"/>
            <w:r w:rsidRPr="00946CC9">
              <w:rPr>
                <w:rFonts w:ascii="Unity" w:hAnsi="Unity"/>
                <w:sz w:val="22"/>
                <w:szCs w:val="22"/>
              </w:rPr>
              <w:t>Minute</w:t>
            </w:r>
            <w:proofErr w:type="gramEnd"/>
            <w:r w:rsidRPr="00946CC9">
              <w:rPr>
                <w:rFonts w:ascii="Unity" w:hAnsi="Unity"/>
                <w:sz w:val="22"/>
                <w:szCs w:val="22"/>
              </w:rPr>
              <w:t xml:space="preserve"> Maid NAOU was beginning a brand revolution, rising to be the #1 juice brand, the undisputed leader in Brand Power.</w:t>
            </w:r>
          </w:p>
          <w:p w14:paraId="59FDC1B1" w14:textId="0336AA33" w:rsidR="002D16B3" w:rsidRPr="00946CC9" w:rsidRDefault="002D16B3" w:rsidP="00635316">
            <w:pPr>
              <w:pStyle w:val="NormalWeb"/>
              <w:rPr>
                <w:rFonts w:ascii="Unity" w:eastAsia="Gulim" w:hAnsi="Unity" w:cs="Calibri"/>
                <w:sz w:val="22"/>
                <w:szCs w:val="22"/>
              </w:rPr>
            </w:pPr>
          </w:p>
        </w:tc>
        <w:tc>
          <w:tcPr>
            <w:tcW w:w="2812" w:type="dxa"/>
          </w:tcPr>
          <w:p w14:paraId="76FC8AEC" w14:textId="39FA4187" w:rsidR="00162457" w:rsidRPr="00946CC9" w:rsidRDefault="002D16B3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>[0:00–0:10] – OPENING / TENSION</w:t>
            </w:r>
          </w:p>
        </w:tc>
        <w:tc>
          <w:tcPr>
            <w:tcW w:w="3211" w:type="dxa"/>
          </w:tcPr>
          <w:p w14:paraId="5C6CE56B" w14:textId="77777777" w:rsidR="008F2867" w:rsidRPr="00946CC9" w:rsidRDefault="00993D46" w:rsidP="00AF35E4">
            <w:pPr>
              <w:spacing w:before="100" w:beforeAutospacing="1" w:after="100" w:afterAutospacing="1"/>
              <w:rPr>
                <w:rFonts w:ascii="Unity" w:hAnsi="Unity" w:cs="Calibri"/>
                <w:sz w:val="22"/>
                <w:szCs w:val="22"/>
              </w:rPr>
            </w:pPr>
            <w:r w:rsidRPr="00946CC9">
              <w:rPr>
                <w:rStyle w:val="Strong"/>
                <w:rFonts w:ascii="Unity" w:hAnsi="Unity" w:cs="Calibri"/>
                <w:b w:val="0"/>
                <w:bCs w:val="0"/>
                <w:sz w:val="22"/>
                <w:szCs w:val="22"/>
              </w:rPr>
              <w:t>VISUAL:</w:t>
            </w:r>
            <w:r w:rsidRPr="00946CC9">
              <w:rPr>
                <w:rFonts w:ascii="Unity" w:hAnsi="Unity" w:cs="Calibri"/>
                <w:sz w:val="22"/>
                <w:szCs w:val="22"/>
              </w:rPr>
              <w:t xml:space="preserve"> </w:t>
            </w:r>
          </w:p>
          <w:p w14:paraId="14DE47F5" w14:textId="77777777" w:rsidR="00AF35E4" w:rsidRPr="00946CC9" w:rsidRDefault="002D16B3" w:rsidP="00AF35E4">
            <w:pPr>
              <w:spacing w:before="100" w:beforeAutospacing="1" w:after="100" w:afterAutospacing="1"/>
              <w:rPr>
                <w:rFonts w:ascii="Unity" w:hAnsi="Unity" w:cs="Arial"/>
                <w:color w:val="111827"/>
                <w:sz w:val="22"/>
                <w:szCs w:val="22"/>
              </w:rPr>
            </w:pPr>
            <w:r w:rsidRPr="00946CC9">
              <w:rPr>
                <w:rFonts w:ascii="Unity" w:hAnsi="Unity" w:cs="Arial"/>
                <w:color w:val="111827"/>
                <w:sz w:val="22"/>
                <w:szCs w:val="22"/>
              </w:rPr>
              <w:t>[Opening: WWE ring footage, quick smash-cuts with vibrant Minute Maid packaging, shoppers cheering.]</w:t>
            </w:r>
          </w:p>
          <w:p w14:paraId="03B82A55" w14:textId="77777777" w:rsidR="00635316" w:rsidRPr="00946CC9" w:rsidRDefault="00635316" w:rsidP="0063531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Style w:val="Strong"/>
                <w:rFonts w:ascii="Unity" w:hAnsi="Unity"/>
                <w:sz w:val="22"/>
                <w:szCs w:val="22"/>
              </w:rPr>
              <w:t>SUPER:</w:t>
            </w:r>
          </w:p>
          <w:p w14:paraId="4B3CB8CC" w14:textId="77777777" w:rsidR="00635316" w:rsidRPr="00946CC9" w:rsidRDefault="00635316" w:rsidP="0063531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>2024 — Minute Maid begins a Brand Revolution</w:t>
            </w:r>
            <w:r w:rsidRPr="00946CC9">
              <w:rPr>
                <w:rFonts w:ascii="Unity" w:hAnsi="Unity"/>
                <w:sz w:val="22"/>
                <w:szCs w:val="22"/>
              </w:rPr>
              <w:br/>
              <w:t>#1 Juice Brand • #1 in Brand Power</w:t>
            </w:r>
          </w:p>
          <w:p w14:paraId="516A87F4" w14:textId="21C9B387" w:rsidR="00635316" w:rsidRPr="00946CC9" w:rsidRDefault="00635316" w:rsidP="00AF35E4">
            <w:pPr>
              <w:spacing w:before="100" w:beforeAutospacing="1" w:after="100" w:afterAutospacing="1"/>
              <w:rPr>
                <w:rFonts w:ascii="Unity" w:hAnsi="Unity"/>
                <w:sz w:val="22"/>
                <w:szCs w:val="22"/>
              </w:rPr>
            </w:pPr>
          </w:p>
        </w:tc>
      </w:tr>
      <w:tr w:rsidR="00AF35E4" w:rsidRPr="00946CC9" w14:paraId="1FD1C60D" w14:textId="77777777" w:rsidTr="008E4C46">
        <w:tc>
          <w:tcPr>
            <w:tcW w:w="3327" w:type="dxa"/>
          </w:tcPr>
          <w:p w14:paraId="450D623C" w14:textId="77777777" w:rsidR="00993D46" w:rsidRPr="00946CC9" w:rsidRDefault="00993D46">
            <w:pPr>
              <w:rPr>
                <w:rStyle w:val="Emphasis"/>
                <w:rFonts w:ascii="Unity" w:hAnsi="Unity" w:cs="Calibri"/>
                <w:sz w:val="22"/>
                <w:szCs w:val="22"/>
              </w:rPr>
            </w:pPr>
          </w:p>
          <w:p w14:paraId="36D31CA1" w14:textId="77777777" w:rsidR="002C2AD1" w:rsidRPr="00946CC9" w:rsidRDefault="002C2AD1">
            <w:pPr>
              <w:rPr>
                <w:rFonts w:ascii="Unity" w:hAnsi="Unity"/>
                <w:sz w:val="22"/>
                <w:szCs w:val="22"/>
              </w:rPr>
            </w:pPr>
          </w:p>
          <w:p w14:paraId="3ECB3959" w14:textId="77777777" w:rsidR="00635316" w:rsidRPr="00946CC9" w:rsidRDefault="00635316" w:rsidP="0063531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Style w:val="Strong"/>
                <w:rFonts w:ascii="Unity" w:hAnsi="Unity"/>
                <w:sz w:val="22"/>
                <w:szCs w:val="22"/>
              </w:rPr>
              <w:t>VO:</w:t>
            </w:r>
          </w:p>
          <w:p w14:paraId="7567B556" w14:textId="77777777" w:rsidR="00635316" w:rsidRPr="00946CC9" w:rsidRDefault="00635316" w:rsidP="0063531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>But… we had two big challenges: standing out from the crowd in a sea of juice — and proving we’re a modern, must-have brand.</w:t>
            </w:r>
          </w:p>
          <w:p w14:paraId="1563EB3E" w14:textId="1901CED0" w:rsidR="00635316" w:rsidRPr="00946CC9" w:rsidRDefault="00635316" w:rsidP="0063531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br/>
              <w:t xml:space="preserve">Only one thing left to do… </w:t>
            </w:r>
            <w:r w:rsidRPr="00946CC9">
              <w:rPr>
                <w:rStyle w:val="Emphasis"/>
                <w:rFonts w:ascii="Unity" w:hAnsi="Unity"/>
                <w:sz w:val="22"/>
                <w:szCs w:val="22"/>
              </w:rPr>
              <w:t>Bring. The. Juice.</w:t>
            </w:r>
          </w:p>
          <w:p w14:paraId="3F56F9F0" w14:textId="3E0772C8" w:rsidR="002C2AD1" w:rsidRPr="00946CC9" w:rsidRDefault="002C2AD1">
            <w:pPr>
              <w:rPr>
                <w:rFonts w:ascii="Unity" w:eastAsia="Gulim" w:hAnsi="Unity" w:cs="Calibri"/>
                <w:i/>
                <w:iCs/>
                <w:sz w:val="22"/>
                <w:szCs w:val="22"/>
              </w:rPr>
            </w:pPr>
          </w:p>
        </w:tc>
        <w:tc>
          <w:tcPr>
            <w:tcW w:w="2812" w:type="dxa"/>
          </w:tcPr>
          <w:p w14:paraId="2C69B201" w14:textId="77777777" w:rsidR="00AF35E4" w:rsidRPr="0080401B" w:rsidRDefault="00AF35E4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  <w:p w14:paraId="12BE585C" w14:textId="77777777" w:rsidR="00AF35E4" w:rsidRPr="0080401B" w:rsidRDefault="00AF35E4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  <w:p w14:paraId="47AA3859" w14:textId="77777777" w:rsidR="00AF35E4" w:rsidRPr="0080401B" w:rsidRDefault="00AF35E4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  <w:p w14:paraId="06BF33BF" w14:textId="55783300" w:rsidR="00016B25" w:rsidRPr="0080401B" w:rsidRDefault="002D16B3" w:rsidP="002D16B3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80401B">
              <w:rPr>
                <w:rFonts w:ascii="Unity" w:hAnsi="Unity"/>
                <w:sz w:val="22"/>
                <w:szCs w:val="22"/>
              </w:rPr>
              <w:t>[0:10 – 0:25] THE CHALLENGE</w:t>
            </w:r>
          </w:p>
        </w:tc>
        <w:tc>
          <w:tcPr>
            <w:tcW w:w="3211" w:type="dxa"/>
          </w:tcPr>
          <w:p w14:paraId="1279BB4B" w14:textId="77777777" w:rsidR="002C2AD1" w:rsidRPr="0080401B" w:rsidRDefault="00635316">
            <w:pPr>
              <w:rPr>
                <w:rFonts w:ascii="Unity" w:hAnsi="Unity"/>
                <w:sz w:val="22"/>
                <w:szCs w:val="22"/>
              </w:rPr>
            </w:pPr>
            <w:r w:rsidRPr="0080401B">
              <w:rPr>
                <w:rStyle w:val="Strong"/>
                <w:rFonts w:ascii="Unity" w:hAnsi="Unity"/>
                <w:sz w:val="22"/>
                <w:szCs w:val="22"/>
              </w:rPr>
              <w:t>VISUAL:</w:t>
            </w:r>
            <w:r w:rsidRPr="0080401B">
              <w:rPr>
                <w:rFonts w:ascii="Unity" w:hAnsi="Unity"/>
                <w:sz w:val="22"/>
                <w:szCs w:val="22"/>
              </w:rPr>
              <w:t xml:space="preserve"> Dull juice aisles fade to bright, energetic Minute Maid color palette.</w:t>
            </w:r>
          </w:p>
          <w:p w14:paraId="64997F56" w14:textId="77777777" w:rsidR="00635316" w:rsidRPr="0080401B" w:rsidRDefault="00635316">
            <w:pPr>
              <w:rPr>
                <w:rFonts w:ascii="Unity" w:hAnsi="Unity"/>
                <w:sz w:val="22"/>
                <w:szCs w:val="22"/>
              </w:rPr>
            </w:pPr>
          </w:p>
          <w:p w14:paraId="2194AEE4" w14:textId="79186276" w:rsidR="0080401B" w:rsidRPr="0080401B" w:rsidRDefault="0080401B">
            <w:pPr>
              <w:rPr>
                <w:rFonts w:ascii="Unity" w:hAnsi="Unity"/>
                <w:sz w:val="22"/>
                <w:szCs w:val="22"/>
              </w:rPr>
            </w:pPr>
            <w:hyperlink r:id="rId8" w:history="1">
              <w:r w:rsidRPr="0080401B">
                <w:rPr>
                  <w:rStyle w:val="Hyperlink"/>
                  <w:rFonts w:ascii="Unity" w:hAnsi="Unity" w:cs="Arial"/>
                  <w:color w:val="1155CC"/>
                  <w:sz w:val="22"/>
                  <w:szCs w:val="22"/>
                </w:rPr>
                <w:t>Raw Video &amp; Photos</w:t>
              </w:r>
            </w:hyperlink>
          </w:p>
          <w:p w14:paraId="05A23870" w14:textId="77777777" w:rsidR="00635316" w:rsidRPr="0080401B" w:rsidRDefault="00635316" w:rsidP="0063531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80401B">
              <w:rPr>
                <w:rStyle w:val="Strong"/>
                <w:rFonts w:ascii="Unity" w:hAnsi="Unity"/>
                <w:sz w:val="22"/>
                <w:szCs w:val="22"/>
              </w:rPr>
              <w:t>SUPER:</w:t>
            </w:r>
          </w:p>
          <w:p w14:paraId="3B5BD8BC" w14:textId="77777777" w:rsidR="00635316" w:rsidRPr="0080401B" w:rsidRDefault="00635316" w:rsidP="0063531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80401B">
              <w:rPr>
                <w:rFonts w:ascii="Unity" w:hAnsi="Unity"/>
                <w:sz w:val="22"/>
                <w:szCs w:val="22"/>
              </w:rPr>
              <w:t>Challenge: Stand out in a sea of sameness</w:t>
            </w:r>
            <w:r w:rsidRPr="0080401B">
              <w:rPr>
                <w:rFonts w:ascii="Unity" w:hAnsi="Unity"/>
                <w:sz w:val="22"/>
                <w:szCs w:val="22"/>
              </w:rPr>
              <w:br/>
              <w:t>Goal: Make juice modern again</w:t>
            </w:r>
          </w:p>
          <w:p w14:paraId="7030EBC5" w14:textId="1CB6D898" w:rsidR="00635316" w:rsidRPr="0080401B" w:rsidRDefault="00635316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</w:tc>
      </w:tr>
      <w:tr w:rsidR="00AF35E4" w:rsidRPr="00946CC9" w14:paraId="6F3A8A3F" w14:textId="77777777" w:rsidTr="008E4C46">
        <w:tc>
          <w:tcPr>
            <w:tcW w:w="3327" w:type="dxa"/>
          </w:tcPr>
          <w:p w14:paraId="0A426AF2" w14:textId="77777777" w:rsidR="005F11DE" w:rsidRPr="00946CC9" w:rsidRDefault="005F11DE">
            <w:pPr>
              <w:rPr>
                <w:rStyle w:val="Emphasis"/>
                <w:rFonts w:ascii="Unity" w:hAnsi="Unity" w:cs="Calibri"/>
                <w:sz w:val="22"/>
                <w:szCs w:val="22"/>
              </w:rPr>
            </w:pPr>
          </w:p>
          <w:p w14:paraId="465706C2" w14:textId="77777777" w:rsidR="00635316" w:rsidRPr="00946CC9" w:rsidRDefault="00635316" w:rsidP="0063531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Style w:val="Strong"/>
                <w:rFonts w:ascii="Unity" w:hAnsi="Unity"/>
                <w:sz w:val="22"/>
                <w:szCs w:val="22"/>
              </w:rPr>
              <w:t>VO:</w:t>
            </w:r>
          </w:p>
          <w:p w14:paraId="0BEA030E" w14:textId="77777777" w:rsidR="00635316" w:rsidRPr="00946CC9" w:rsidRDefault="00635316" w:rsidP="0063531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>“Bring the Juice” wasn’t just a tagline.</w:t>
            </w:r>
            <w:r w:rsidRPr="00946CC9">
              <w:rPr>
                <w:rFonts w:ascii="Unity" w:hAnsi="Unity"/>
                <w:sz w:val="22"/>
                <w:szCs w:val="22"/>
              </w:rPr>
              <w:br/>
              <w:t>It was our rally cry — a product-centric, swagger-filled platform to turn life’s “meh” moments into vibrant wins.</w:t>
            </w:r>
          </w:p>
          <w:p w14:paraId="13AB2974" w14:textId="455C95C2" w:rsidR="00635316" w:rsidRPr="00946CC9" w:rsidRDefault="00635316" w:rsidP="0063531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br/>
              <w:t>But we knew: to electrify this message we needed a partner as bold, confident, and culturally relevant as we are.</w:t>
            </w:r>
          </w:p>
          <w:p w14:paraId="668EB971" w14:textId="4CE00CCE" w:rsidR="00162457" w:rsidRPr="00946CC9" w:rsidRDefault="00162457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</w:tc>
        <w:tc>
          <w:tcPr>
            <w:tcW w:w="2812" w:type="dxa"/>
          </w:tcPr>
          <w:p w14:paraId="428BE4B5" w14:textId="77777777" w:rsidR="00635316" w:rsidRPr="00946CC9" w:rsidRDefault="00635316" w:rsidP="00635316">
            <w:pPr>
              <w:pStyle w:val="Heading3"/>
              <w:rPr>
                <w:rStyle w:val="Strong"/>
                <w:rFonts w:ascii="Unity" w:hAnsi="Unity"/>
                <w:b/>
                <w:bCs/>
                <w:sz w:val="22"/>
                <w:szCs w:val="22"/>
              </w:rPr>
            </w:pPr>
            <w:r w:rsidRPr="00946CC9">
              <w:rPr>
                <w:rStyle w:val="Strong"/>
                <w:rFonts w:ascii="Unity" w:hAnsi="Unity"/>
                <w:b/>
                <w:bCs/>
                <w:sz w:val="22"/>
                <w:szCs w:val="22"/>
              </w:rPr>
              <w:t>[0:25–0:40] IDEA</w:t>
            </w:r>
            <w:r w:rsidRPr="00946CC9">
              <w:rPr>
                <w:rStyle w:val="Strong"/>
                <w:rFonts w:ascii="Unity" w:hAnsi="Unity"/>
                <w:b/>
                <w:bCs/>
                <w:sz w:val="22"/>
                <w:szCs w:val="22"/>
              </w:rPr>
              <w:t>:</w:t>
            </w:r>
          </w:p>
          <w:p w14:paraId="6B55DCDA" w14:textId="2CEAB0C3" w:rsidR="00635316" w:rsidRPr="00946CC9" w:rsidRDefault="00635316" w:rsidP="00635316">
            <w:pPr>
              <w:pStyle w:val="Heading3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Style w:val="Strong"/>
                <w:rFonts w:ascii="Unity" w:hAnsi="Unity"/>
                <w:b/>
                <w:bCs/>
                <w:sz w:val="22"/>
                <w:szCs w:val="22"/>
              </w:rPr>
              <w:t xml:space="preserve"> THE PLATFORM</w:t>
            </w:r>
          </w:p>
          <w:p w14:paraId="0C6D1B1E" w14:textId="5C31D3AC" w:rsidR="00162457" w:rsidRPr="00946CC9" w:rsidRDefault="00162457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</w:tc>
        <w:tc>
          <w:tcPr>
            <w:tcW w:w="3211" w:type="dxa"/>
          </w:tcPr>
          <w:p w14:paraId="71BF5CCC" w14:textId="77777777" w:rsidR="00635316" w:rsidRPr="00946CC9" w:rsidRDefault="00162457">
            <w:pPr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br/>
            </w:r>
            <w:r w:rsidR="00635316" w:rsidRPr="00946CC9">
              <w:rPr>
                <w:rStyle w:val="Strong"/>
                <w:rFonts w:ascii="Unity" w:hAnsi="Unity"/>
                <w:sz w:val="22"/>
                <w:szCs w:val="22"/>
              </w:rPr>
              <w:t>VISUAL:</w:t>
            </w:r>
            <w:r w:rsidR="00635316" w:rsidRPr="00946CC9">
              <w:rPr>
                <w:rFonts w:ascii="Unity" w:hAnsi="Unity"/>
                <w:sz w:val="22"/>
                <w:szCs w:val="22"/>
              </w:rPr>
              <w:t xml:space="preserve"> </w:t>
            </w:r>
          </w:p>
          <w:p w14:paraId="4F1F8664" w14:textId="43175908" w:rsidR="00635316" w:rsidRPr="00946CC9" w:rsidRDefault="00635316">
            <w:pPr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 xml:space="preserve">Close-up of bold packaging design </w:t>
            </w:r>
          </w:p>
          <w:p w14:paraId="76F57F08" w14:textId="77777777" w:rsidR="00635316" w:rsidRPr="00946CC9" w:rsidRDefault="00635316">
            <w:pPr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 xml:space="preserve">→ slow-motion WWE superstars with dramatic lighting </w:t>
            </w:r>
          </w:p>
          <w:p w14:paraId="7D2E2372" w14:textId="77777777" w:rsidR="00A55A9B" w:rsidRPr="00946CC9" w:rsidRDefault="00635316">
            <w:pPr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>→ intercut with vibrant fruit imagery.</w:t>
            </w:r>
          </w:p>
          <w:p w14:paraId="64518359" w14:textId="77777777" w:rsidR="00635316" w:rsidRPr="00946CC9" w:rsidRDefault="00635316">
            <w:pPr>
              <w:rPr>
                <w:rFonts w:ascii="Unity" w:hAnsi="Unity"/>
                <w:sz w:val="22"/>
                <w:szCs w:val="22"/>
              </w:rPr>
            </w:pPr>
          </w:p>
          <w:p w14:paraId="07C399C3" w14:textId="77777777" w:rsidR="00635316" w:rsidRPr="00946CC9" w:rsidRDefault="00635316">
            <w:pPr>
              <w:rPr>
                <w:rFonts w:ascii="Unity" w:hAnsi="Unity"/>
                <w:sz w:val="22"/>
                <w:szCs w:val="22"/>
              </w:rPr>
            </w:pPr>
          </w:p>
          <w:p w14:paraId="3383F40C" w14:textId="77777777" w:rsidR="00635316" w:rsidRPr="00946CC9" w:rsidRDefault="00635316" w:rsidP="0063531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Style w:val="Strong"/>
                <w:rFonts w:ascii="Unity" w:hAnsi="Unity"/>
                <w:sz w:val="22"/>
                <w:szCs w:val="22"/>
              </w:rPr>
              <w:t>SUPER:</w:t>
            </w:r>
          </w:p>
          <w:p w14:paraId="222E43E4" w14:textId="77777777" w:rsidR="00635316" w:rsidRPr="00946CC9" w:rsidRDefault="00635316" w:rsidP="0063531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>“Bring the Juice” — Our Rally Cry</w:t>
            </w:r>
          </w:p>
          <w:p w14:paraId="68365057" w14:textId="425A6DAC" w:rsidR="00635316" w:rsidRPr="00946CC9" w:rsidRDefault="00635316" w:rsidP="0063531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br/>
              <w:t>Swagger. Confidence. Energy.</w:t>
            </w:r>
          </w:p>
          <w:p w14:paraId="6D27289F" w14:textId="7FCCA85B" w:rsidR="00635316" w:rsidRPr="00946CC9" w:rsidRDefault="00635316" w:rsidP="0063531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 xml:space="preserve">SFX as each super appears for emphasis. </w:t>
            </w:r>
          </w:p>
          <w:p w14:paraId="50B5F310" w14:textId="07738D04" w:rsidR="00635316" w:rsidRPr="00946CC9" w:rsidRDefault="00635316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</w:tc>
      </w:tr>
      <w:tr w:rsidR="00AF35E4" w:rsidRPr="00946CC9" w14:paraId="2DD5CF50" w14:textId="77777777" w:rsidTr="008E4C46">
        <w:tc>
          <w:tcPr>
            <w:tcW w:w="3327" w:type="dxa"/>
          </w:tcPr>
          <w:p w14:paraId="0ADB3DA1" w14:textId="77777777" w:rsidR="00B275FD" w:rsidRPr="00946CC9" w:rsidRDefault="00B275FD">
            <w:pPr>
              <w:rPr>
                <w:rStyle w:val="Emphasis"/>
                <w:rFonts w:ascii="Unity" w:hAnsi="Unity" w:cs="Calibri"/>
                <w:sz w:val="22"/>
                <w:szCs w:val="22"/>
              </w:rPr>
            </w:pPr>
          </w:p>
          <w:p w14:paraId="19CC040A" w14:textId="77777777" w:rsidR="00635316" w:rsidRPr="00946CC9" w:rsidRDefault="00635316" w:rsidP="008E4C46">
            <w:pPr>
              <w:pStyle w:val="NormalWeb"/>
              <w:rPr>
                <w:rStyle w:val="Emphasis"/>
                <w:rFonts w:ascii="Unity" w:hAnsi="Unity"/>
                <w:sz w:val="22"/>
                <w:szCs w:val="22"/>
              </w:rPr>
            </w:pPr>
            <w:r w:rsidRPr="00946CC9">
              <w:rPr>
                <w:rStyle w:val="Strong"/>
                <w:rFonts w:ascii="Unity" w:hAnsi="Unity"/>
                <w:sz w:val="22"/>
                <w:szCs w:val="22"/>
              </w:rPr>
              <w:t>AUDIO:</w:t>
            </w:r>
            <w:r w:rsidRPr="00946CC9">
              <w:rPr>
                <w:rFonts w:ascii="Unity" w:hAnsi="Unity"/>
                <w:sz w:val="22"/>
                <w:szCs w:val="22"/>
              </w:rPr>
              <w:t xml:space="preserve"> </w:t>
            </w:r>
            <w:r w:rsidRPr="00946CC9">
              <w:rPr>
                <w:rStyle w:val="Emphasis"/>
                <w:rFonts w:ascii="Unity" w:hAnsi="Unity"/>
                <w:sz w:val="22"/>
                <w:szCs w:val="22"/>
              </w:rPr>
              <w:t>Crowd pop / entrance music swell.</w:t>
            </w:r>
          </w:p>
          <w:p w14:paraId="7B72B2AD" w14:textId="77777777" w:rsidR="00635316" w:rsidRPr="00946CC9" w:rsidRDefault="00635316" w:rsidP="0063531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Style w:val="Strong"/>
                <w:rFonts w:ascii="Unity" w:hAnsi="Unity"/>
                <w:sz w:val="22"/>
                <w:szCs w:val="22"/>
              </w:rPr>
              <w:lastRenderedPageBreak/>
              <w:t>VO:</w:t>
            </w:r>
          </w:p>
          <w:p w14:paraId="7A3D7F4B" w14:textId="772FF06C" w:rsidR="00635316" w:rsidRPr="00946CC9" w:rsidRDefault="00635316" w:rsidP="0063531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 xml:space="preserve">Enter WWE from the top </w:t>
            </w:r>
            <w:r w:rsidRPr="00946CC9">
              <w:rPr>
                <w:rFonts w:ascii="Unity" w:hAnsi="Unity"/>
                <w:sz w:val="22"/>
                <w:szCs w:val="22"/>
              </w:rPr>
              <w:t>rope, bringing</w:t>
            </w:r>
            <w:r w:rsidRPr="00946CC9">
              <w:rPr>
                <w:rFonts w:ascii="Unity" w:hAnsi="Unity"/>
                <w:sz w:val="22"/>
                <w:szCs w:val="22"/>
              </w:rPr>
              <w:t xml:space="preserve"> endless energy, spectacle, and swagger straight into juice.</w:t>
            </w:r>
          </w:p>
          <w:p w14:paraId="31141F93" w14:textId="5C1FF4D3" w:rsidR="00635316" w:rsidRPr="00946CC9" w:rsidRDefault="00635316" w:rsidP="0063531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 xml:space="preserve">Transition to </w:t>
            </w:r>
            <w:hyperlink r:id="rId9" w:history="1">
              <w:proofErr w:type="spellStart"/>
              <w:r w:rsidRPr="00946CC9">
                <w:rPr>
                  <w:rStyle w:val="Hyperlink"/>
                  <w:rFonts w:ascii="Unity" w:hAnsi="Unity"/>
                  <w:sz w:val="22"/>
                  <w:szCs w:val="22"/>
                </w:rPr>
                <w:t>Hanumankind</w:t>
              </w:r>
              <w:proofErr w:type="spellEnd"/>
            </w:hyperlink>
          </w:p>
          <w:p w14:paraId="0DE7A059" w14:textId="3750FE50" w:rsidR="00A55A9B" w:rsidRPr="00946CC9" w:rsidRDefault="00A55A9B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</w:tc>
        <w:tc>
          <w:tcPr>
            <w:tcW w:w="2812" w:type="dxa"/>
          </w:tcPr>
          <w:p w14:paraId="09FF2F5B" w14:textId="1F7AE8CE" w:rsidR="008E4C46" w:rsidRPr="00946CC9" w:rsidRDefault="00635316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lastRenderedPageBreak/>
              <w:t>[0:40–0:50] PARTNERSHIP</w:t>
            </w:r>
            <w:r w:rsidRPr="00946CC9">
              <w:rPr>
                <w:rFonts w:ascii="Unity" w:hAnsi="Unity"/>
                <w:sz w:val="22"/>
                <w:szCs w:val="22"/>
              </w:rPr>
              <w:t xml:space="preserve">: </w:t>
            </w:r>
            <w:r w:rsidRPr="00946CC9">
              <w:rPr>
                <w:rFonts w:ascii="Unity" w:hAnsi="Unity"/>
                <w:sz w:val="22"/>
                <w:szCs w:val="22"/>
              </w:rPr>
              <w:t>ENTER WWE</w:t>
            </w:r>
          </w:p>
        </w:tc>
        <w:tc>
          <w:tcPr>
            <w:tcW w:w="3211" w:type="dxa"/>
          </w:tcPr>
          <w:p w14:paraId="41608143" w14:textId="77777777" w:rsidR="00162457" w:rsidRPr="00946CC9" w:rsidRDefault="00162457" w:rsidP="00635316">
            <w:pPr>
              <w:pStyle w:val="NormalWeb"/>
              <w:rPr>
                <w:rStyle w:val="Strong"/>
                <w:rFonts w:ascii="Unity" w:hAnsi="Unity"/>
                <w:sz w:val="22"/>
                <w:szCs w:val="22"/>
              </w:rPr>
            </w:pPr>
          </w:p>
          <w:p w14:paraId="2CF0DFDB" w14:textId="06E73D03" w:rsidR="00635316" w:rsidRPr="00946CC9" w:rsidRDefault="00635316" w:rsidP="00635316">
            <w:pPr>
              <w:pStyle w:val="NormalWeb"/>
              <w:rPr>
                <w:rStyle w:val="Strong"/>
                <w:rFonts w:ascii="Unity" w:hAnsi="Unity"/>
                <w:sz w:val="22"/>
                <w:szCs w:val="22"/>
              </w:rPr>
            </w:pPr>
            <w:r w:rsidRPr="00946CC9">
              <w:rPr>
                <w:rStyle w:val="Strong"/>
                <w:rFonts w:ascii="Unity" w:hAnsi="Unity"/>
                <w:sz w:val="22"/>
                <w:szCs w:val="22"/>
              </w:rPr>
              <w:t>VISUAL:</w:t>
            </w:r>
            <w:r w:rsidRPr="00946CC9">
              <w:rPr>
                <w:rFonts w:ascii="Unity" w:hAnsi="Unity"/>
                <w:sz w:val="22"/>
                <w:szCs w:val="22"/>
              </w:rPr>
              <w:t xml:space="preserve"> WWE arena lights, superstar walkouts, crowd </w:t>
            </w:r>
            <w:r w:rsidRPr="00946CC9">
              <w:rPr>
                <w:rFonts w:ascii="Unity" w:hAnsi="Unity"/>
                <w:sz w:val="22"/>
                <w:szCs w:val="22"/>
              </w:rPr>
              <w:lastRenderedPageBreak/>
              <w:t>reaction, dramatic logo reveal.</w:t>
            </w:r>
          </w:p>
          <w:p w14:paraId="33711BA0" w14:textId="77777777" w:rsidR="00635316" w:rsidRPr="00946CC9" w:rsidRDefault="00635316" w:rsidP="00635316">
            <w:pPr>
              <w:pStyle w:val="NormalWeb"/>
              <w:rPr>
                <w:rStyle w:val="Strong"/>
                <w:rFonts w:ascii="Unity" w:hAnsi="Unity"/>
                <w:sz w:val="22"/>
                <w:szCs w:val="22"/>
              </w:rPr>
            </w:pPr>
          </w:p>
          <w:p w14:paraId="45A6F1BB" w14:textId="01F1C722" w:rsidR="00635316" w:rsidRPr="00946CC9" w:rsidRDefault="00635316" w:rsidP="0063531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Style w:val="Strong"/>
                <w:rFonts w:ascii="Unity" w:hAnsi="Unity"/>
                <w:sz w:val="22"/>
                <w:szCs w:val="22"/>
              </w:rPr>
              <w:t>SUPER:</w:t>
            </w:r>
          </w:p>
          <w:p w14:paraId="3094734B" w14:textId="77777777" w:rsidR="00635316" w:rsidRPr="00946CC9" w:rsidRDefault="00635316" w:rsidP="0063531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>The Perfect Tag-Team Partner: WWE × Minute Maid</w:t>
            </w:r>
          </w:p>
          <w:p w14:paraId="5157F38D" w14:textId="77777777" w:rsidR="00635316" w:rsidRPr="00946CC9" w:rsidRDefault="00946CC9" w:rsidP="00635316">
            <w:pPr>
              <w:pStyle w:val="NormalWeb"/>
              <w:rPr>
                <w:rFonts w:ascii="Unity" w:hAnsi="Unity" w:cs="Calibri"/>
                <w:sz w:val="22"/>
                <w:szCs w:val="22"/>
              </w:rPr>
            </w:pPr>
            <w:r w:rsidRPr="00946CC9">
              <w:rPr>
                <w:rFonts w:ascii="Unity" w:hAnsi="Unity" w:cs="Calibri"/>
                <w:sz w:val="22"/>
                <w:szCs w:val="22"/>
              </w:rPr>
              <w:t xml:space="preserve">ASSETS: </w:t>
            </w:r>
          </w:p>
          <w:p w14:paraId="70602BAF" w14:textId="41F8AD2C" w:rsidR="00946CC9" w:rsidRPr="00946CC9" w:rsidRDefault="00946CC9" w:rsidP="00635316">
            <w:pPr>
              <w:pStyle w:val="NormalWeb"/>
              <w:rPr>
                <w:rFonts w:ascii="Unity" w:hAnsi="Unity" w:cs="Calibri"/>
                <w:sz w:val="22"/>
                <w:szCs w:val="22"/>
              </w:rPr>
            </w:pPr>
            <w:hyperlink r:id="rId10" w:history="1">
              <w:r w:rsidRPr="00946CC9">
                <w:rPr>
                  <w:rStyle w:val="Hyperlink"/>
                  <w:rFonts w:ascii="Unity" w:hAnsi="Unity" w:cs="Calibri"/>
                  <w:sz w:val="22"/>
                  <w:szCs w:val="22"/>
                </w:rPr>
                <w:t>StudioNow MM Retail Sizzle Highlights</w:t>
              </w:r>
            </w:hyperlink>
          </w:p>
          <w:p w14:paraId="1DC8724E" w14:textId="6F0709C8" w:rsidR="00946CC9" w:rsidRPr="00946CC9" w:rsidRDefault="00946CC9" w:rsidP="00635316">
            <w:pPr>
              <w:pStyle w:val="NormalWeb"/>
              <w:rPr>
                <w:rFonts w:ascii="Unity" w:hAnsi="Unity" w:cs="Calibri"/>
                <w:sz w:val="22"/>
                <w:szCs w:val="22"/>
              </w:rPr>
            </w:pPr>
          </w:p>
        </w:tc>
      </w:tr>
      <w:tr w:rsidR="00AF35E4" w:rsidRPr="00946CC9" w14:paraId="32D7994D" w14:textId="77777777" w:rsidTr="008E4C46">
        <w:tc>
          <w:tcPr>
            <w:tcW w:w="3327" w:type="dxa"/>
          </w:tcPr>
          <w:p w14:paraId="2E77F80B" w14:textId="77777777" w:rsidR="00993D46" w:rsidRPr="00946CC9" w:rsidRDefault="00993D46">
            <w:pPr>
              <w:rPr>
                <w:rStyle w:val="Emphasis"/>
                <w:rFonts w:ascii="Unity" w:hAnsi="Unity" w:cs="Calibri"/>
                <w:sz w:val="22"/>
                <w:szCs w:val="22"/>
              </w:rPr>
            </w:pPr>
          </w:p>
          <w:p w14:paraId="5A238197" w14:textId="77777777" w:rsidR="00635316" w:rsidRPr="00946CC9" w:rsidRDefault="00635316" w:rsidP="0063531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Style w:val="Strong"/>
                <w:rFonts w:ascii="Unity" w:hAnsi="Unity"/>
                <w:sz w:val="22"/>
                <w:szCs w:val="22"/>
              </w:rPr>
              <w:t>VO:</w:t>
            </w:r>
          </w:p>
          <w:p w14:paraId="208EFBED" w14:textId="77777777" w:rsidR="00635316" w:rsidRPr="00946CC9" w:rsidRDefault="00635316" w:rsidP="0063531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>Together, we activated three knockout punches:</w:t>
            </w:r>
          </w:p>
          <w:p w14:paraId="0AE6CA1C" w14:textId="77777777" w:rsidR="00635316" w:rsidRPr="00946CC9" w:rsidRDefault="00635316" w:rsidP="0063531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br/>
            </w:r>
            <w:r w:rsidRPr="00946CC9">
              <w:rPr>
                <w:rStyle w:val="Strong"/>
                <w:rFonts w:ascii="Unity" w:hAnsi="Unity"/>
                <w:sz w:val="22"/>
                <w:szCs w:val="22"/>
              </w:rPr>
              <w:t>One</w:t>
            </w:r>
            <w:r w:rsidRPr="00946CC9">
              <w:rPr>
                <w:rFonts w:ascii="Unity" w:hAnsi="Unity"/>
                <w:sz w:val="22"/>
                <w:szCs w:val="22"/>
              </w:rPr>
              <w:t xml:space="preserve"> — Limited-edition Superstar Packaging across our Refreshments portfolio.</w:t>
            </w:r>
          </w:p>
          <w:p w14:paraId="0E39AFCF" w14:textId="6418C3BA" w:rsidR="00635316" w:rsidRPr="00946CC9" w:rsidRDefault="00635316" w:rsidP="00635316">
            <w:pPr>
              <w:pStyle w:val="NormalWeb"/>
              <w:rPr>
                <w:rFonts w:ascii="Unity" w:hAnsi="Unity"/>
                <w:i/>
                <w:iCs/>
                <w:sz w:val="22"/>
                <w:szCs w:val="22"/>
              </w:rPr>
            </w:pPr>
            <w:r w:rsidRPr="00946CC9">
              <w:rPr>
                <w:rFonts w:ascii="Unity" w:hAnsi="Unity"/>
                <w:i/>
                <w:iCs/>
                <w:sz w:val="22"/>
                <w:szCs w:val="22"/>
              </w:rPr>
              <w:t>Punch SFX</w:t>
            </w:r>
          </w:p>
          <w:p w14:paraId="01669F34" w14:textId="77777777" w:rsidR="00635316" w:rsidRPr="00946CC9" w:rsidRDefault="00635316" w:rsidP="0063531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br/>
            </w:r>
            <w:r w:rsidRPr="00946CC9">
              <w:rPr>
                <w:rStyle w:val="Strong"/>
                <w:rFonts w:ascii="Unity" w:hAnsi="Unity"/>
                <w:sz w:val="22"/>
                <w:szCs w:val="22"/>
              </w:rPr>
              <w:t>Two</w:t>
            </w:r>
            <w:r w:rsidRPr="00946CC9">
              <w:rPr>
                <w:rFonts w:ascii="Unity" w:hAnsi="Unity"/>
                <w:sz w:val="22"/>
                <w:szCs w:val="22"/>
              </w:rPr>
              <w:t xml:space="preserve"> — Retail Theatre so loud and disruptive it turned stores into arenas.</w:t>
            </w:r>
          </w:p>
          <w:p w14:paraId="60FEF1C2" w14:textId="6533FEE7" w:rsidR="00635316" w:rsidRPr="00946CC9" w:rsidRDefault="00635316" w:rsidP="00635316">
            <w:pPr>
              <w:pStyle w:val="NormalWeb"/>
              <w:rPr>
                <w:rFonts w:ascii="Unity" w:hAnsi="Unity"/>
                <w:i/>
                <w:iCs/>
                <w:sz w:val="22"/>
                <w:szCs w:val="22"/>
              </w:rPr>
            </w:pPr>
            <w:r w:rsidRPr="00946CC9">
              <w:rPr>
                <w:rFonts w:ascii="Unity" w:hAnsi="Unity"/>
                <w:i/>
                <w:iCs/>
                <w:sz w:val="22"/>
                <w:szCs w:val="22"/>
              </w:rPr>
              <w:t>Punch SFX</w:t>
            </w:r>
          </w:p>
          <w:p w14:paraId="1F2F52C0" w14:textId="5D72A868" w:rsidR="00635316" w:rsidRPr="00946CC9" w:rsidRDefault="00635316" w:rsidP="0063531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br/>
            </w:r>
            <w:r w:rsidRPr="00946CC9">
              <w:rPr>
                <w:rStyle w:val="Strong"/>
                <w:rFonts w:ascii="Unity" w:hAnsi="Unity"/>
                <w:sz w:val="22"/>
                <w:szCs w:val="22"/>
              </w:rPr>
              <w:t>Three</w:t>
            </w:r>
            <w:r w:rsidRPr="00946CC9">
              <w:rPr>
                <w:rFonts w:ascii="Unity" w:hAnsi="Unity"/>
                <w:sz w:val="22"/>
                <w:szCs w:val="22"/>
              </w:rPr>
              <w:t xml:space="preserve"> — Electric storytelling woven into WWE’s biggest events</w:t>
            </w:r>
            <w:r w:rsidRPr="00946CC9">
              <w:rPr>
                <w:rFonts w:ascii="Unity" w:hAnsi="Unity"/>
                <w:sz w:val="22"/>
                <w:szCs w:val="22"/>
              </w:rPr>
              <w:t>:</w:t>
            </w:r>
            <w:r w:rsidRPr="00946CC9">
              <w:rPr>
                <w:rFonts w:ascii="Unity" w:hAnsi="Unity"/>
                <w:sz w:val="22"/>
                <w:szCs w:val="22"/>
              </w:rPr>
              <w:t xml:space="preserve"> WrestleMania, Summer Slam, and even their $1B Netflix debut.</w:t>
            </w:r>
          </w:p>
          <w:p w14:paraId="16C6C1F5" w14:textId="77777777" w:rsidR="00635316" w:rsidRPr="00946CC9" w:rsidRDefault="00635316" w:rsidP="00635316">
            <w:pPr>
              <w:pStyle w:val="NormalWeb"/>
              <w:rPr>
                <w:rFonts w:ascii="Unity" w:hAnsi="Unity"/>
                <w:i/>
                <w:iCs/>
                <w:sz w:val="22"/>
                <w:szCs w:val="22"/>
              </w:rPr>
            </w:pPr>
            <w:r w:rsidRPr="00946CC9">
              <w:rPr>
                <w:rFonts w:ascii="Unity" w:hAnsi="Unity"/>
                <w:i/>
                <w:iCs/>
                <w:sz w:val="22"/>
                <w:szCs w:val="22"/>
              </w:rPr>
              <w:lastRenderedPageBreak/>
              <w:t>Punch SFX</w:t>
            </w:r>
          </w:p>
          <w:p w14:paraId="3843B8C3" w14:textId="6B5E3EA2" w:rsidR="00993D46" w:rsidRPr="00946CC9" w:rsidRDefault="00993D46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</w:tc>
        <w:tc>
          <w:tcPr>
            <w:tcW w:w="2812" w:type="dxa"/>
          </w:tcPr>
          <w:p w14:paraId="407A86AA" w14:textId="77777777" w:rsidR="00635316" w:rsidRPr="00946CC9" w:rsidRDefault="00635316">
            <w:pPr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lastRenderedPageBreak/>
              <w:t>[0:50–1:10] EXECUTION</w:t>
            </w:r>
            <w:r w:rsidRPr="00946CC9">
              <w:rPr>
                <w:rFonts w:ascii="Unity" w:hAnsi="Unity"/>
                <w:sz w:val="22"/>
                <w:szCs w:val="22"/>
              </w:rPr>
              <w:t>:</w:t>
            </w:r>
          </w:p>
          <w:p w14:paraId="35AE9156" w14:textId="77777777" w:rsidR="00635316" w:rsidRPr="00946CC9" w:rsidRDefault="00635316">
            <w:pPr>
              <w:rPr>
                <w:rFonts w:ascii="Unity" w:hAnsi="Unity"/>
                <w:sz w:val="22"/>
                <w:szCs w:val="22"/>
              </w:rPr>
            </w:pPr>
          </w:p>
          <w:p w14:paraId="1913E297" w14:textId="050A56D4" w:rsidR="008E4C46" w:rsidRPr="00946CC9" w:rsidRDefault="00635316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>THREE KNOCKOUT PUNCHES</w:t>
            </w:r>
          </w:p>
        </w:tc>
        <w:tc>
          <w:tcPr>
            <w:tcW w:w="3211" w:type="dxa"/>
          </w:tcPr>
          <w:p w14:paraId="7687F7F1" w14:textId="77777777" w:rsidR="00635316" w:rsidRPr="00946CC9" w:rsidRDefault="00635316">
            <w:pPr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Style w:val="Strong"/>
                <w:rFonts w:ascii="Unity" w:hAnsi="Unity"/>
                <w:sz w:val="22"/>
                <w:szCs w:val="22"/>
              </w:rPr>
              <w:t>VISUAL:</w:t>
            </w:r>
            <w:r w:rsidRPr="00946CC9">
              <w:rPr>
                <w:rFonts w:ascii="Unity" w:hAnsi="Unity"/>
                <w:sz w:val="22"/>
                <w:szCs w:val="22"/>
              </w:rPr>
              <w:t xml:space="preserve"> </w:t>
            </w:r>
          </w:p>
          <w:p w14:paraId="00574248" w14:textId="77777777" w:rsidR="00635316" w:rsidRPr="00946CC9" w:rsidRDefault="00635316">
            <w:pPr>
              <w:rPr>
                <w:rFonts w:ascii="Unity" w:hAnsi="Unity"/>
                <w:sz w:val="22"/>
                <w:szCs w:val="22"/>
              </w:rPr>
            </w:pPr>
          </w:p>
          <w:p w14:paraId="3EE4F9D7" w14:textId="77777777" w:rsidR="00FC6213" w:rsidRPr="00946CC9" w:rsidRDefault="00635316">
            <w:pPr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>Quick-cut sequence of numbered hero moments.</w:t>
            </w:r>
          </w:p>
          <w:p w14:paraId="5E7C518D" w14:textId="77777777" w:rsidR="00635316" w:rsidRPr="00946CC9" w:rsidRDefault="00635316">
            <w:pPr>
              <w:rPr>
                <w:rFonts w:ascii="Unity" w:hAnsi="Unity"/>
                <w:sz w:val="22"/>
                <w:szCs w:val="22"/>
              </w:rPr>
            </w:pPr>
          </w:p>
          <w:p w14:paraId="34D98854" w14:textId="77777777" w:rsidR="00635316" w:rsidRPr="00946CC9" w:rsidRDefault="00635316" w:rsidP="0063531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Style w:val="Strong"/>
                <w:rFonts w:ascii="Unity" w:hAnsi="Unity"/>
                <w:sz w:val="22"/>
                <w:szCs w:val="22"/>
              </w:rPr>
              <w:t>SUPER:</w:t>
            </w:r>
          </w:p>
          <w:p w14:paraId="184FDC8E" w14:textId="77777777" w:rsidR="00635316" w:rsidRPr="00946CC9" w:rsidRDefault="00635316" w:rsidP="0063531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Cambria Math" w:hAnsi="Cambria Math" w:cs="Cambria Math"/>
                <w:sz w:val="22"/>
                <w:szCs w:val="22"/>
              </w:rPr>
              <w:t>①</w:t>
            </w:r>
            <w:r w:rsidRPr="00946CC9">
              <w:rPr>
                <w:rFonts w:ascii="Unity" w:hAnsi="Unity"/>
                <w:sz w:val="22"/>
                <w:szCs w:val="22"/>
              </w:rPr>
              <w:t xml:space="preserve"> Superstar Packaging</w:t>
            </w:r>
            <w:r w:rsidRPr="00946CC9">
              <w:rPr>
                <w:rFonts w:ascii="Unity" w:hAnsi="Unity"/>
                <w:sz w:val="22"/>
                <w:szCs w:val="22"/>
              </w:rPr>
              <w:br/>
            </w:r>
            <w:r w:rsidRPr="00946CC9">
              <w:rPr>
                <w:rFonts w:ascii="Cambria Math" w:hAnsi="Cambria Math" w:cs="Cambria Math"/>
                <w:sz w:val="22"/>
                <w:szCs w:val="22"/>
              </w:rPr>
              <w:t>②</w:t>
            </w:r>
            <w:r w:rsidRPr="00946CC9">
              <w:rPr>
                <w:rFonts w:ascii="Unity" w:hAnsi="Unity"/>
                <w:sz w:val="22"/>
                <w:szCs w:val="22"/>
              </w:rPr>
              <w:t xml:space="preserve"> Retail Theatre → Stores Became Arenas</w:t>
            </w:r>
            <w:r w:rsidRPr="00946CC9">
              <w:rPr>
                <w:rFonts w:ascii="Unity" w:hAnsi="Unity"/>
                <w:sz w:val="22"/>
                <w:szCs w:val="22"/>
              </w:rPr>
              <w:br/>
            </w:r>
            <w:r w:rsidRPr="00946CC9">
              <w:rPr>
                <w:rFonts w:ascii="Cambria Math" w:hAnsi="Cambria Math" w:cs="Cambria Math"/>
                <w:sz w:val="22"/>
                <w:szCs w:val="22"/>
              </w:rPr>
              <w:t>③</w:t>
            </w:r>
            <w:r w:rsidRPr="00946CC9">
              <w:rPr>
                <w:rFonts w:ascii="Unity" w:hAnsi="Unity"/>
                <w:sz w:val="22"/>
                <w:szCs w:val="22"/>
              </w:rPr>
              <w:t xml:space="preserve"> WWE Integration Across Marquee Events</w:t>
            </w:r>
          </w:p>
          <w:p w14:paraId="04E97456" w14:textId="77777777" w:rsidR="00D941C3" w:rsidRPr="00946CC9" w:rsidRDefault="00D941C3" w:rsidP="00635316">
            <w:pPr>
              <w:pStyle w:val="NormalWeb"/>
              <w:rPr>
                <w:rFonts w:ascii="Unity" w:hAnsi="Unity"/>
                <w:sz w:val="22"/>
                <w:szCs w:val="22"/>
              </w:rPr>
            </w:pPr>
          </w:p>
          <w:p w14:paraId="025A2E80" w14:textId="04CBC9C9" w:rsidR="00D941C3" w:rsidRPr="00946CC9" w:rsidRDefault="00D941C3" w:rsidP="00635316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>ASSETS:</w:t>
            </w:r>
          </w:p>
          <w:p w14:paraId="1CC3F600" w14:textId="77777777" w:rsidR="00635316" w:rsidRPr="00946CC9" w:rsidRDefault="00635316">
            <w:pPr>
              <w:rPr>
                <w:rFonts w:ascii="Unity" w:hAnsi="Unity" w:cs="Calibri"/>
                <w:sz w:val="22"/>
                <w:szCs w:val="22"/>
              </w:rPr>
            </w:pPr>
          </w:p>
          <w:p w14:paraId="65BED79D" w14:textId="77777777" w:rsidR="00D941C3" w:rsidRPr="00946CC9" w:rsidRDefault="00D941C3" w:rsidP="00D941C3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/>
              <w:ind w:left="1440"/>
              <w:textAlignment w:val="baseline"/>
              <w:rPr>
                <w:rFonts w:ascii="Unity" w:hAnsi="Unity" w:cs="Arial"/>
                <w:color w:val="000000"/>
                <w:sz w:val="22"/>
                <w:szCs w:val="22"/>
              </w:rPr>
            </w:pPr>
            <w:hyperlink r:id="rId11" w:history="1">
              <w:r w:rsidRPr="00946CC9">
                <w:rPr>
                  <w:rStyle w:val="Hyperlink"/>
                  <w:rFonts w:ascii="Unity" w:hAnsi="Unity" w:cs="Arial"/>
                  <w:color w:val="1155CC"/>
                  <w:sz w:val="22"/>
                  <w:szCs w:val="22"/>
                </w:rPr>
                <w:t>Sizzle 1</w:t>
              </w:r>
            </w:hyperlink>
          </w:p>
          <w:p w14:paraId="2D32B0D7" w14:textId="77777777" w:rsidR="00D941C3" w:rsidRPr="00946CC9" w:rsidRDefault="00D941C3" w:rsidP="00D941C3">
            <w:pPr>
              <w:pStyle w:val="NormalWeb"/>
              <w:numPr>
                <w:ilvl w:val="0"/>
                <w:numId w:val="13"/>
              </w:numPr>
              <w:spacing w:before="0" w:beforeAutospacing="0" w:after="0" w:afterAutospacing="0"/>
              <w:ind w:left="1440"/>
              <w:textAlignment w:val="baseline"/>
              <w:rPr>
                <w:rFonts w:ascii="Unity" w:hAnsi="Unity" w:cs="Arial"/>
                <w:color w:val="000000"/>
                <w:sz w:val="22"/>
                <w:szCs w:val="22"/>
              </w:rPr>
            </w:pPr>
            <w:hyperlink r:id="rId12" w:history="1">
              <w:r w:rsidRPr="00946CC9">
                <w:rPr>
                  <w:rStyle w:val="Hyperlink"/>
                  <w:rFonts w:ascii="Unity" w:hAnsi="Unity" w:cs="Arial"/>
                  <w:color w:val="1155CC"/>
                  <w:sz w:val="22"/>
                  <w:szCs w:val="22"/>
                </w:rPr>
                <w:t xml:space="preserve">Raw Video &amp; </w:t>
              </w:r>
              <w:proofErr w:type="spellStart"/>
              <w:r w:rsidRPr="00946CC9">
                <w:rPr>
                  <w:rStyle w:val="Hyperlink"/>
                  <w:rFonts w:ascii="Unity" w:hAnsi="Unity" w:cs="Arial"/>
                  <w:color w:val="1155CC"/>
                  <w:sz w:val="22"/>
                  <w:szCs w:val="22"/>
                </w:rPr>
                <w:t>Photos</w:t>
              </w:r>
            </w:hyperlink>
            <w:proofErr w:type="spellEnd"/>
          </w:p>
          <w:p w14:paraId="2AE874DA" w14:textId="2FE29C07" w:rsidR="00D941C3" w:rsidRPr="00946CC9" w:rsidRDefault="00D941C3" w:rsidP="00D941C3">
            <w:pPr>
              <w:pStyle w:val="NormalWeb"/>
              <w:spacing w:before="0" w:beforeAutospacing="0" w:after="0" w:afterAutospacing="0"/>
              <w:textAlignment w:val="baseline"/>
              <w:rPr>
                <w:rFonts w:ascii="Unity" w:hAnsi="Unity" w:cs="Arial"/>
                <w:color w:val="000000"/>
                <w:sz w:val="22"/>
                <w:szCs w:val="22"/>
              </w:rPr>
            </w:pPr>
          </w:p>
        </w:tc>
      </w:tr>
      <w:tr w:rsidR="00AF35E4" w:rsidRPr="00946CC9" w14:paraId="756EF84A" w14:textId="77777777" w:rsidTr="008E4C46">
        <w:tc>
          <w:tcPr>
            <w:tcW w:w="3327" w:type="dxa"/>
          </w:tcPr>
          <w:p w14:paraId="756403A5" w14:textId="77777777" w:rsidR="00D941C3" w:rsidRPr="00946CC9" w:rsidRDefault="00D941C3" w:rsidP="00D941C3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Style w:val="Strong"/>
                <w:rFonts w:ascii="Unity" w:hAnsi="Unity"/>
                <w:sz w:val="22"/>
                <w:szCs w:val="22"/>
              </w:rPr>
              <w:lastRenderedPageBreak/>
              <w:t>VO:</w:t>
            </w:r>
          </w:p>
          <w:p w14:paraId="23DA83A2" w14:textId="77777777" w:rsidR="00D941C3" w:rsidRPr="00946CC9" w:rsidRDefault="00D941C3" w:rsidP="00D941C3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 xml:space="preserve">We deployed over 76,000 POS units — POS that was </w:t>
            </w:r>
            <w:r w:rsidRPr="00946CC9">
              <w:rPr>
                <w:rStyle w:val="Emphasis"/>
                <w:rFonts w:ascii="Unity" w:hAnsi="Unity"/>
                <w:sz w:val="22"/>
                <w:szCs w:val="22"/>
              </w:rPr>
              <w:t>stealable</w:t>
            </w:r>
            <w:r w:rsidRPr="00946CC9">
              <w:rPr>
                <w:rFonts w:ascii="Unity" w:hAnsi="Unity"/>
                <w:sz w:val="22"/>
                <w:szCs w:val="22"/>
              </w:rPr>
              <w:t xml:space="preserve">… and </w:t>
            </w:r>
            <w:r w:rsidRPr="00946CC9">
              <w:rPr>
                <w:rStyle w:val="Emphasis"/>
                <w:rFonts w:ascii="Unity" w:hAnsi="Unity"/>
                <w:sz w:val="22"/>
                <w:szCs w:val="22"/>
              </w:rPr>
              <w:t>sellable!</w:t>
            </w:r>
            <w:r w:rsidRPr="00946CC9">
              <w:rPr>
                <w:rFonts w:ascii="Unity" w:hAnsi="Unity"/>
                <w:sz w:val="22"/>
                <w:szCs w:val="22"/>
              </w:rPr>
              <w:br/>
              <w:t>Doubled pallet displays.</w:t>
            </w:r>
            <w:r w:rsidRPr="00946CC9">
              <w:rPr>
                <w:rFonts w:ascii="Unity" w:hAnsi="Unity"/>
                <w:sz w:val="22"/>
                <w:szCs w:val="22"/>
              </w:rPr>
              <w:br/>
              <w:t>Tripled shipper displays vs. other NAOU GOAT programs.</w:t>
            </w:r>
          </w:p>
          <w:p w14:paraId="18ECB6B2" w14:textId="603672AF" w:rsidR="00D941C3" w:rsidRPr="00946CC9" w:rsidRDefault="00D941C3" w:rsidP="00D941C3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br/>
              <w:t>Live retail appearances at 11 stores connected with more than 6,500 shoppers.</w:t>
            </w:r>
          </w:p>
          <w:p w14:paraId="7517428E" w14:textId="23104119" w:rsidR="00993D46" w:rsidRPr="00946CC9" w:rsidRDefault="00993D46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</w:tc>
        <w:tc>
          <w:tcPr>
            <w:tcW w:w="2812" w:type="dxa"/>
          </w:tcPr>
          <w:p w14:paraId="4BFBED6A" w14:textId="77777777" w:rsidR="00D941C3" w:rsidRPr="00946CC9" w:rsidRDefault="00D941C3">
            <w:pPr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 xml:space="preserve"> </w:t>
            </w:r>
            <w:r w:rsidRPr="00946CC9">
              <w:rPr>
                <w:rFonts w:ascii="Unity" w:hAnsi="Unity"/>
                <w:sz w:val="22"/>
                <w:szCs w:val="22"/>
              </w:rPr>
              <w:t xml:space="preserve">[1:10–1:25] </w:t>
            </w:r>
          </w:p>
          <w:p w14:paraId="18612BFD" w14:textId="5659BEDC" w:rsidR="008E4C46" w:rsidRPr="00946CC9" w:rsidRDefault="00D941C3">
            <w:pPr>
              <w:rPr>
                <w:rFonts w:ascii="Unity" w:eastAsia="Gulim" w:hAnsi="Unity" w:cs="Calibri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>RETAIL EXPERIENCE / SCALE</w:t>
            </w:r>
          </w:p>
        </w:tc>
        <w:tc>
          <w:tcPr>
            <w:tcW w:w="3211" w:type="dxa"/>
          </w:tcPr>
          <w:p w14:paraId="73FB5B70" w14:textId="77777777" w:rsidR="00993D46" w:rsidRPr="00946CC9" w:rsidRDefault="00993D46">
            <w:pPr>
              <w:rPr>
                <w:rStyle w:val="Strong"/>
                <w:rFonts w:ascii="Unity" w:hAnsi="Unity" w:cs="Calibri"/>
                <w:b w:val="0"/>
                <w:bCs w:val="0"/>
                <w:sz w:val="22"/>
                <w:szCs w:val="22"/>
              </w:rPr>
            </w:pPr>
          </w:p>
          <w:p w14:paraId="73D77558" w14:textId="77777777" w:rsidR="00C82FC1" w:rsidRPr="00946CC9" w:rsidRDefault="00D941C3">
            <w:pPr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Style w:val="Strong"/>
                <w:rFonts w:ascii="Unity" w:hAnsi="Unity"/>
                <w:sz w:val="22"/>
                <w:szCs w:val="22"/>
              </w:rPr>
              <w:t>VISUAL:</w:t>
            </w:r>
            <w:r w:rsidRPr="00946CC9">
              <w:rPr>
                <w:rFonts w:ascii="Unity" w:hAnsi="Unity"/>
                <w:sz w:val="22"/>
                <w:szCs w:val="22"/>
              </w:rPr>
              <w:t xml:space="preserve"> Pallet displays shaped like rings, WWE + Minute Maid co-branding, shopper selfies, event signage.</w:t>
            </w:r>
          </w:p>
          <w:p w14:paraId="26BB9CBD" w14:textId="77777777" w:rsidR="00D941C3" w:rsidRPr="00946CC9" w:rsidRDefault="00D941C3">
            <w:pPr>
              <w:rPr>
                <w:rFonts w:ascii="Unity" w:hAnsi="Unity"/>
                <w:sz w:val="22"/>
                <w:szCs w:val="22"/>
              </w:rPr>
            </w:pPr>
          </w:p>
          <w:p w14:paraId="5F796CD0" w14:textId="77777777" w:rsidR="00D941C3" w:rsidRPr="00946CC9" w:rsidRDefault="00D941C3" w:rsidP="00D941C3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Style w:val="Strong"/>
                <w:rFonts w:ascii="Unity" w:hAnsi="Unity"/>
                <w:sz w:val="22"/>
                <w:szCs w:val="22"/>
              </w:rPr>
              <w:t>SUPER:</w:t>
            </w:r>
          </w:p>
          <w:p w14:paraId="505062AB" w14:textId="77777777" w:rsidR="00D941C3" w:rsidRPr="00946CC9" w:rsidRDefault="00D941C3" w:rsidP="00D941C3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>76,000+ POS Units</w:t>
            </w:r>
            <w:r w:rsidRPr="00946CC9">
              <w:rPr>
                <w:rFonts w:ascii="Unity" w:hAnsi="Unity"/>
                <w:sz w:val="22"/>
                <w:szCs w:val="22"/>
              </w:rPr>
              <w:br/>
              <w:t>2× Pallet Displays • 3× Shippers</w:t>
            </w:r>
            <w:r w:rsidRPr="00946CC9">
              <w:rPr>
                <w:rFonts w:ascii="Unity" w:hAnsi="Unity"/>
                <w:sz w:val="22"/>
                <w:szCs w:val="22"/>
              </w:rPr>
              <w:br/>
              <w:t>11 Live Retail Events • 6,500+ Shoppers</w:t>
            </w:r>
          </w:p>
          <w:p w14:paraId="1B522175" w14:textId="38DA432C" w:rsidR="00D941C3" w:rsidRPr="00946CC9" w:rsidRDefault="00D941C3" w:rsidP="00D941C3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hyperlink r:id="rId13" w:history="1">
              <w:proofErr w:type="spellStart"/>
              <w:r w:rsidRPr="00946CC9">
                <w:rPr>
                  <w:rStyle w:val="Hyperlink"/>
                  <w:rFonts w:ascii="Unity" w:hAnsi="Unity" w:cs="Arial"/>
                  <w:color w:val="1155CC"/>
                  <w:sz w:val="22"/>
                  <w:szCs w:val="22"/>
                </w:rPr>
                <w:t>MM_VIPSizzle_MIXED</w:t>
              </w:r>
              <w:proofErr w:type="spellEnd"/>
              <w:r w:rsidRPr="00946CC9">
                <w:rPr>
                  <w:rStyle w:val="Hyperlink"/>
                  <w:rFonts w:ascii="Unity" w:hAnsi="Unity" w:cs="Arial"/>
                  <w:color w:val="1155CC"/>
                  <w:sz w:val="22"/>
                  <w:szCs w:val="22"/>
                </w:rPr>
                <w:t>. | Powered by Box</w:t>
              </w:r>
            </w:hyperlink>
          </w:p>
          <w:p w14:paraId="62E139B0" w14:textId="283FAD95" w:rsidR="00D941C3" w:rsidRPr="00946CC9" w:rsidRDefault="00D941C3">
            <w:pPr>
              <w:rPr>
                <w:rFonts w:ascii="Unity" w:eastAsia="Gulim" w:hAnsi="Unity" w:cs="Calibri"/>
                <w:sz w:val="22"/>
                <w:szCs w:val="22"/>
              </w:rPr>
            </w:pPr>
          </w:p>
        </w:tc>
      </w:tr>
      <w:tr w:rsidR="00D941C3" w:rsidRPr="00946CC9" w14:paraId="6C40438A" w14:textId="77777777" w:rsidTr="008E4C46">
        <w:tc>
          <w:tcPr>
            <w:tcW w:w="3327" w:type="dxa"/>
          </w:tcPr>
          <w:p w14:paraId="5D22134E" w14:textId="77777777" w:rsidR="00D941C3" w:rsidRPr="00946CC9" w:rsidRDefault="00D941C3" w:rsidP="00D941C3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Style w:val="Strong"/>
                <w:rFonts w:ascii="Unity" w:hAnsi="Unity"/>
                <w:sz w:val="22"/>
                <w:szCs w:val="22"/>
              </w:rPr>
              <w:t>VO:</w:t>
            </w:r>
          </w:p>
          <w:p w14:paraId="4FCD5A92" w14:textId="77777777" w:rsidR="00D941C3" w:rsidRPr="00946CC9" w:rsidRDefault="00D941C3" w:rsidP="00D941C3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>The result?</w:t>
            </w:r>
            <w:r w:rsidRPr="00946CC9">
              <w:rPr>
                <w:rFonts w:ascii="Unity" w:hAnsi="Unity"/>
                <w:sz w:val="22"/>
                <w:szCs w:val="22"/>
              </w:rPr>
              <w:br/>
              <w:t>+10.5% revenue vs. year ago.</w:t>
            </w:r>
            <w:r w:rsidRPr="00946CC9">
              <w:rPr>
                <w:rFonts w:ascii="Unity" w:hAnsi="Unity"/>
                <w:sz w:val="22"/>
                <w:szCs w:val="22"/>
              </w:rPr>
              <w:br/>
            </w:r>
            <w:r w:rsidRPr="00946CC9">
              <w:rPr>
                <w:rStyle w:val="Strong"/>
                <w:rFonts w:ascii="Unity" w:hAnsi="Unity"/>
                <w:sz w:val="22"/>
                <w:szCs w:val="22"/>
              </w:rPr>
              <w:t>DOUBLE</w:t>
            </w:r>
            <w:r w:rsidRPr="00946CC9">
              <w:rPr>
                <w:rFonts w:ascii="Unity" w:hAnsi="Unity"/>
                <w:sz w:val="22"/>
                <w:szCs w:val="22"/>
              </w:rPr>
              <w:t xml:space="preserve"> that lift in activating retailers — +24%.</w:t>
            </w:r>
            <w:r w:rsidRPr="00946CC9">
              <w:rPr>
                <w:rFonts w:ascii="Unity" w:hAnsi="Unity"/>
                <w:sz w:val="22"/>
                <w:szCs w:val="22"/>
              </w:rPr>
              <w:br/>
              <w:t>#1 EQ share gainer across NAOU CCNA every month of the program: June, July, August 2025.</w:t>
            </w:r>
          </w:p>
          <w:p w14:paraId="7DC21EAB" w14:textId="77777777" w:rsidR="00D941C3" w:rsidRPr="00946CC9" w:rsidRDefault="00D941C3" w:rsidP="00D941C3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br/>
              <w:t>We also recruited consumers to shop juice in ways we haven’t seen before</w:t>
            </w:r>
            <w:r w:rsidRPr="00946CC9">
              <w:rPr>
                <w:rFonts w:ascii="Unity" w:hAnsi="Unity"/>
                <w:sz w:val="22"/>
                <w:szCs w:val="22"/>
              </w:rPr>
              <w:t>.</w:t>
            </w:r>
          </w:p>
          <w:p w14:paraId="7F4B7225" w14:textId="593FC053" w:rsidR="00D941C3" w:rsidRPr="00946CC9" w:rsidRDefault="00D941C3" w:rsidP="00D941C3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br/>
              <w:t>+1.9% household penetration, nearly $20M in value.</w:t>
            </w:r>
            <w:r w:rsidRPr="00946CC9">
              <w:rPr>
                <w:rFonts w:ascii="Unity" w:hAnsi="Unity"/>
                <w:sz w:val="22"/>
                <w:szCs w:val="22"/>
              </w:rPr>
              <w:br/>
            </w:r>
            <w:r w:rsidRPr="00946CC9">
              <w:rPr>
                <w:rFonts w:ascii="Unity" w:hAnsi="Unity"/>
                <w:sz w:val="22"/>
                <w:szCs w:val="22"/>
              </w:rPr>
              <w:lastRenderedPageBreak/>
              <w:t>19% (805K households) were new to category.</w:t>
            </w:r>
          </w:p>
          <w:p w14:paraId="01BC3ACE" w14:textId="77777777" w:rsidR="00D941C3" w:rsidRPr="00946CC9" w:rsidRDefault="00D941C3" w:rsidP="00D941C3">
            <w:pPr>
              <w:pStyle w:val="NormalWeb"/>
              <w:rPr>
                <w:rStyle w:val="Strong"/>
                <w:rFonts w:ascii="Unity" w:hAnsi="Unity"/>
                <w:sz w:val="22"/>
                <w:szCs w:val="22"/>
              </w:rPr>
            </w:pPr>
          </w:p>
        </w:tc>
        <w:tc>
          <w:tcPr>
            <w:tcW w:w="2812" w:type="dxa"/>
          </w:tcPr>
          <w:p w14:paraId="692A3542" w14:textId="77777777" w:rsidR="00D941C3" w:rsidRPr="00946CC9" w:rsidRDefault="00D941C3">
            <w:pPr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lastRenderedPageBreak/>
              <w:t xml:space="preserve">[1:25–1:45] </w:t>
            </w:r>
          </w:p>
          <w:p w14:paraId="19CF9D72" w14:textId="77777777" w:rsidR="00D941C3" w:rsidRPr="00946CC9" w:rsidRDefault="00D941C3">
            <w:pPr>
              <w:rPr>
                <w:rFonts w:ascii="Unity" w:hAnsi="Unity"/>
                <w:sz w:val="22"/>
                <w:szCs w:val="22"/>
              </w:rPr>
            </w:pPr>
          </w:p>
          <w:p w14:paraId="35E61253" w14:textId="77777777" w:rsidR="00D941C3" w:rsidRPr="00946CC9" w:rsidRDefault="00D941C3">
            <w:pPr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>RESULTS</w:t>
            </w:r>
            <w:r w:rsidRPr="00946CC9">
              <w:rPr>
                <w:rFonts w:ascii="Unity" w:hAnsi="Unity"/>
                <w:sz w:val="22"/>
                <w:szCs w:val="22"/>
              </w:rPr>
              <w:t>:</w:t>
            </w:r>
          </w:p>
          <w:p w14:paraId="22D5ED65" w14:textId="4D4A492D" w:rsidR="00D941C3" w:rsidRPr="00946CC9" w:rsidRDefault="00D941C3">
            <w:pPr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>PERFORMANCE IMPACT</w:t>
            </w:r>
          </w:p>
          <w:p w14:paraId="2D2894A7" w14:textId="3BF15724" w:rsidR="00D941C3" w:rsidRPr="00946CC9" w:rsidRDefault="00D941C3">
            <w:pPr>
              <w:rPr>
                <w:rFonts w:ascii="Unity" w:hAnsi="Unity"/>
                <w:sz w:val="22"/>
                <w:szCs w:val="22"/>
              </w:rPr>
            </w:pPr>
          </w:p>
        </w:tc>
        <w:tc>
          <w:tcPr>
            <w:tcW w:w="3211" w:type="dxa"/>
          </w:tcPr>
          <w:p w14:paraId="61FE8CBF" w14:textId="77777777" w:rsidR="00D941C3" w:rsidRPr="00946CC9" w:rsidRDefault="00D941C3">
            <w:pPr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Style w:val="Strong"/>
                <w:rFonts w:ascii="Unity" w:hAnsi="Unity"/>
                <w:sz w:val="22"/>
                <w:szCs w:val="22"/>
              </w:rPr>
              <w:t>VISUAL:</w:t>
            </w:r>
            <w:r w:rsidRPr="00946CC9">
              <w:rPr>
                <w:rFonts w:ascii="Unity" w:hAnsi="Unity"/>
                <w:sz w:val="22"/>
                <w:szCs w:val="22"/>
              </w:rPr>
              <w:t xml:space="preserve"> </w:t>
            </w:r>
          </w:p>
          <w:p w14:paraId="23D2E110" w14:textId="6C10F7C7" w:rsidR="00D941C3" w:rsidRPr="00946CC9" w:rsidRDefault="00D941C3">
            <w:pPr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>Motion graphics of metrics overlaying crowd footage and product hero shots.</w:t>
            </w:r>
          </w:p>
          <w:p w14:paraId="5A183666" w14:textId="77777777" w:rsidR="00D941C3" w:rsidRPr="00946CC9" w:rsidRDefault="00D941C3" w:rsidP="00D941C3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Style w:val="Strong"/>
                <w:rFonts w:ascii="Unity" w:hAnsi="Unity"/>
                <w:sz w:val="22"/>
                <w:szCs w:val="22"/>
              </w:rPr>
              <w:t>SUPER:</w:t>
            </w:r>
          </w:p>
          <w:p w14:paraId="6DEBDC9D" w14:textId="77777777" w:rsidR="00D941C3" w:rsidRPr="00946CC9" w:rsidRDefault="00D941C3" w:rsidP="00D941C3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>+10.5% Revenue vs YA</w:t>
            </w:r>
            <w:r w:rsidRPr="00946CC9">
              <w:rPr>
                <w:rFonts w:ascii="Unity" w:hAnsi="Unity"/>
                <w:sz w:val="22"/>
                <w:szCs w:val="22"/>
              </w:rPr>
              <w:br/>
              <w:t>+24% Activating Retailers</w:t>
            </w:r>
            <w:r w:rsidRPr="00946CC9">
              <w:rPr>
                <w:rFonts w:ascii="Unity" w:hAnsi="Unity"/>
                <w:sz w:val="22"/>
                <w:szCs w:val="22"/>
              </w:rPr>
              <w:br/>
              <w:t>#1 EQ Share Gainer (June–Aug)</w:t>
            </w:r>
            <w:r w:rsidRPr="00946CC9">
              <w:rPr>
                <w:rFonts w:ascii="Unity" w:hAnsi="Unity"/>
                <w:sz w:val="22"/>
                <w:szCs w:val="22"/>
              </w:rPr>
              <w:br/>
              <w:t>+1.9% HHP (+$20M) • 19% New to Category</w:t>
            </w:r>
          </w:p>
          <w:p w14:paraId="7E7CF5B4" w14:textId="022F2658" w:rsidR="00D941C3" w:rsidRPr="00946CC9" w:rsidRDefault="00D941C3" w:rsidP="00D941C3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>ASSETS:</w:t>
            </w:r>
          </w:p>
          <w:p w14:paraId="732C258D" w14:textId="67398CAE" w:rsidR="00D941C3" w:rsidRPr="00946CC9" w:rsidRDefault="00D941C3">
            <w:pPr>
              <w:rPr>
                <w:rFonts w:ascii="Unity" w:hAnsi="Unity"/>
                <w:sz w:val="22"/>
                <w:szCs w:val="22"/>
              </w:rPr>
            </w:pPr>
            <w:hyperlink r:id="rId14" w:history="1">
              <w:r w:rsidRPr="00946CC9">
                <w:rPr>
                  <w:rStyle w:val="Hyperlink"/>
                  <w:rFonts w:ascii="Unity" w:hAnsi="Unity" w:cs="Arial"/>
                  <w:color w:val="1155CC"/>
                  <w:sz w:val="22"/>
                  <w:szCs w:val="22"/>
                </w:rPr>
                <w:t>Sizzle 2</w:t>
              </w:r>
            </w:hyperlink>
          </w:p>
          <w:p w14:paraId="08DB9DC5" w14:textId="3150C571" w:rsidR="00D941C3" w:rsidRPr="00946CC9" w:rsidRDefault="00D941C3">
            <w:pPr>
              <w:rPr>
                <w:rStyle w:val="Strong"/>
                <w:rFonts w:ascii="Unity" w:hAnsi="Unity" w:cs="Calibri"/>
                <w:b w:val="0"/>
                <w:bCs w:val="0"/>
                <w:sz w:val="22"/>
                <w:szCs w:val="22"/>
              </w:rPr>
            </w:pPr>
            <w:hyperlink r:id="rId15" w:history="1">
              <w:r w:rsidRPr="00946CC9">
                <w:rPr>
                  <w:rStyle w:val="Hyperlink"/>
                  <w:rFonts w:ascii="Unity" w:hAnsi="Unity" w:cs="Arial"/>
                  <w:color w:val="1155CC"/>
                  <w:sz w:val="22"/>
                  <w:szCs w:val="22"/>
                </w:rPr>
                <w:t>Freddy Video</w:t>
              </w:r>
            </w:hyperlink>
          </w:p>
        </w:tc>
      </w:tr>
      <w:tr w:rsidR="00D941C3" w:rsidRPr="00946CC9" w14:paraId="32EDCB95" w14:textId="77777777" w:rsidTr="008E4C46">
        <w:tc>
          <w:tcPr>
            <w:tcW w:w="3327" w:type="dxa"/>
          </w:tcPr>
          <w:p w14:paraId="6FF0F129" w14:textId="72C94A60" w:rsidR="00D941C3" w:rsidRPr="00946CC9" w:rsidRDefault="00D941C3" w:rsidP="00D941C3">
            <w:pPr>
              <w:pStyle w:val="NormalWeb"/>
              <w:rPr>
                <w:rStyle w:val="Emphasis"/>
                <w:rFonts w:ascii="Unity" w:hAnsi="Unity"/>
                <w:sz w:val="22"/>
                <w:szCs w:val="22"/>
              </w:rPr>
            </w:pPr>
            <w:r w:rsidRPr="00946CC9">
              <w:rPr>
                <w:rStyle w:val="Strong"/>
                <w:rFonts w:ascii="Unity" w:hAnsi="Unity"/>
                <w:sz w:val="22"/>
                <w:szCs w:val="22"/>
              </w:rPr>
              <w:lastRenderedPageBreak/>
              <w:t>AUDIO:</w:t>
            </w:r>
            <w:r w:rsidRPr="00946CC9">
              <w:rPr>
                <w:rFonts w:ascii="Unity" w:hAnsi="Unity"/>
                <w:sz w:val="22"/>
                <w:szCs w:val="22"/>
              </w:rPr>
              <w:t xml:space="preserve"> </w:t>
            </w:r>
            <w:r w:rsidRPr="00946CC9">
              <w:rPr>
                <w:rStyle w:val="Emphasis"/>
                <w:rFonts w:ascii="Unity" w:hAnsi="Unity"/>
                <w:sz w:val="22"/>
                <w:szCs w:val="22"/>
              </w:rPr>
              <w:t>Cody Rhodes “Fruit Punch” cue hits — upbeat, crowd vibe.</w:t>
            </w:r>
          </w:p>
          <w:p w14:paraId="32319BD5" w14:textId="094ACD75" w:rsidR="00D941C3" w:rsidRPr="00946CC9" w:rsidRDefault="00D941C3" w:rsidP="00D941C3">
            <w:pPr>
              <w:pStyle w:val="NormalWeb"/>
              <w:rPr>
                <w:rStyle w:val="Emphasis"/>
                <w:rFonts w:ascii="Unity" w:hAnsi="Unity"/>
                <w:b/>
                <w:bCs/>
                <w:i w:val="0"/>
                <w:iCs w:val="0"/>
                <w:sz w:val="22"/>
                <w:szCs w:val="22"/>
              </w:rPr>
            </w:pPr>
            <w:hyperlink r:id="rId16" w:history="1">
              <w:r w:rsidRPr="00946CC9">
                <w:rPr>
                  <w:rStyle w:val="Hyperlink"/>
                  <w:rFonts w:ascii="Unity" w:hAnsi="Unity"/>
                  <w:sz w:val="22"/>
                  <w:szCs w:val="22"/>
                </w:rPr>
                <w:t>Cody Rhodes Instagram</w:t>
              </w:r>
            </w:hyperlink>
          </w:p>
          <w:p w14:paraId="2C5E46C2" w14:textId="77777777" w:rsidR="00D941C3" w:rsidRPr="00946CC9" w:rsidRDefault="00D941C3" w:rsidP="00D941C3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Style w:val="Strong"/>
                <w:rFonts w:ascii="Unity" w:hAnsi="Unity"/>
                <w:sz w:val="22"/>
                <w:szCs w:val="22"/>
              </w:rPr>
              <w:t>VO:</w:t>
            </w:r>
          </w:p>
          <w:p w14:paraId="37CD5C1D" w14:textId="77777777" w:rsidR="00D941C3" w:rsidRPr="00946CC9" w:rsidRDefault="00D941C3" w:rsidP="00D941C3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>We showed up in retail — with the highest SOVI in two years at 20.4%.</w:t>
            </w:r>
            <w:r w:rsidRPr="00946CC9">
              <w:rPr>
                <w:rFonts w:ascii="Unity" w:hAnsi="Unity"/>
                <w:sz w:val="22"/>
                <w:szCs w:val="22"/>
              </w:rPr>
              <w:br/>
              <w:t>Social engagement up +57% — proving people didn’t just see the juice… they felt it.</w:t>
            </w:r>
          </w:p>
          <w:p w14:paraId="0C313853" w14:textId="2660442E" w:rsidR="00D941C3" w:rsidRPr="00946CC9" w:rsidRDefault="00D941C3" w:rsidP="00D941C3">
            <w:pPr>
              <w:pStyle w:val="NormalWeb"/>
              <w:rPr>
                <w:rStyle w:val="Strong"/>
                <w:rFonts w:ascii="Unity" w:hAnsi="Unity"/>
                <w:sz w:val="22"/>
                <w:szCs w:val="22"/>
              </w:rPr>
            </w:pPr>
          </w:p>
        </w:tc>
        <w:tc>
          <w:tcPr>
            <w:tcW w:w="2812" w:type="dxa"/>
          </w:tcPr>
          <w:p w14:paraId="219EAF1E" w14:textId="77777777" w:rsidR="00D941C3" w:rsidRPr="00946CC9" w:rsidRDefault="00D941C3">
            <w:pPr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 xml:space="preserve">[1:45–1:55] </w:t>
            </w:r>
          </w:p>
          <w:p w14:paraId="1B7F8653" w14:textId="77777777" w:rsidR="00D941C3" w:rsidRPr="00946CC9" w:rsidRDefault="00D941C3">
            <w:pPr>
              <w:rPr>
                <w:rFonts w:ascii="Unity" w:hAnsi="Unity"/>
                <w:sz w:val="22"/>
                <w:szCs w:val="22"/>
              </w:rPr>
            </w:pPr>
          </w:p>
          <w:p w14:paraId="30D6A72D" w14:textId="5FB0C4EC" w:rsidR="00D941C3" w:rsidRPr="00946CC9" w:rsidRDefault="00D941C3">
            <w:pPr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>CULTURAL &amp; SOCIAL IMPACT</w:t>
            </w:r>
          </w:p>
          <w:p w14:paraId="413DC0A6" w14:textId="77777777" w:rsidR="00D941C3" w:rsidRPr="00946CC9" w:rsidRDefault="00D941C3">
            <w:pPr>
              <w:rPr>
                <w:rFonts w:ascii="Unity" w:hAnsi="Unity"/>
                <w:sz w:val="22"/>
                <w:szCs w:val="22"/>
              </w:rPr>
            </w:pPr>
          </w:p>
          <w:p w14:paraId="574A7A0E" w14:textId="7787844D" w:rsidR="00D941C3" w:rsidRPr="00946CC9" w:rsidRDefault="00D941C3">
            <w:pPr>
              <w:rPr>
                <w:rFonts w:ascii="Unity" w:hAnsi="Unity"/>
                <w:sz w:val="22"/>
                <w:szCs w:val="22"/>
              </w:rPr>
            </w:pPr>
          </w:p>
        </w:tc>
        <w:tc>
          <w:tcPr>
            <w:tcW w:w="3211" w:type="dxa"/>
          </w:tcPr>
          <w:p w14:paraId="16F84826" w14:textId="77777777" w:rsidR="00946CC9" w:rsidRPr="00946CC9" w:rsidRDefault="00946CC9" w:rsidP="00946CC9">
            <w:pPr>
              <w:pStyle w:val="NormalWeb"/>
              <w:rPr>
                <w:rStyle w:val="ListParagraph"/>
                <w:rFonts w:ascii="Unity" w:hAnsi="Unity"/>
                <w:sz w:val="22"/>
                <w:szCs w:val="22"/>
              </w:rPr>
            </w:pPr>
            <w:r w:rsidRPr="00946CC9">
              <w:rPr>
                <w:rStyle w:val="Strong"/>
                <w:rFonts w:ascii="Unity" w:hAnsi="Unity"/>
                <w:sz w:val="22"/>
                <w:szCs w:val="22"/>
              </w:rPr>
              <w:t>VISUAL:</w:t>
            </w:r>
            <w:r w:rsidRPr="00946CC9">
              <w:rPr>
                <w:rFonts w:ascii="Unity" w:hAnsi="Unity"/>
                <w:sz w:val="22"/>
                <w:szCs w:val="22"/>
              </w:rPr>
              <w:t xml:space="preserve"> IG/TikTok clips, influencer moments, WWE stars sipping Minute Maid, fans cheering.</w:t>
            </w:r>
            <w:r w:rsidRPr="00946CC9">
              <w:rPr>
                <w:rStyle w:val="ListParagraph"/>
                <w:rFonts w:ascii="Unity" w:hAnsi="Unity"/>
                <w:sz w:val="22"/>
                <w:szCs w:val="22"/>
              </w:rPr>
              <w:t xml:space="preserve"> </w:t>
            </w:r>
          </w:p>
          <w:p w14:paraId="3A2A7156" w14:textId="77777777" w:rsidR="00946CC9" w:rsidRPr="00946CC9" w:rsidRDefault="00946CC9" w:rsidP="00946CC9">
            <w:pPr>
              <w:pStyle w:val="NormalWeb"/>
              <w:rPr>
                <w:rStyle w:val="ListParagraph"/>
                <w:rFonts w:ascii="Unity" w:hAnsi="Unity"/>
                <w:sz w:val="22"/>
                <w:szCs w:val="22"/>
              </w:rPr>
            </w:pPr>
          </w:p>
          <w:p w14:paraId="5A4C1933" w14:textId="4DF48F4E" w:rsidR="00946CC9" w:rsidRPr="00946CC9" w:rsidRDefault="00946CC9" w:rsidP="00946CC9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Style w:val="Strong"/>
                <w:rFonts w:ascii="Unity" w:hAnsi="Unity"/>
                <w:sz w:val="22"/>
                <w:szCs w:val="22"/>
              </w:rPr>
              <w:t>SUPER:</w:t>
            </w:r>
          </w:p>
          <w:p w14:paraId="346F9F48" w14:textId="394FB1AC" w:rsidR="00946CC9" w:rsidRPr="00946CC9" w:rsidRDefault="00946CC9" w:rsidP="00946CC9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>+57% Social Engagement</w:t>
            </w:r>
            <w:r w:rsidRPr="00946CC9">
              <w:rPr>
                <w:rFonts w:ascii="Unity" w:hAnsi="Unity"/>
                <w:sz w:val="22"/>
                <w:szCs w:val="22"/>
              </w:rPr>
              <w:br/>
              <w:t>20.4% Share of Visual Inventory (2-Year High)</w:t>
            </w:r>
            <w:r w:rsidRPr="00946CC9">
              <w:rPr>
                <w:rFonts w:ascii="Unity" w:hAnsi="Unity"/>
                <w:sz w:val="22"/>
                <w:szCs w:val="22"/>
              </w:rPr>
              <w:br/>
            </w:r>
          </w:p>
          <w:p w14:paraId="5F3943E0" w14:textId="393E5A42" w:rsidR="00D941C3" w:rsidRPr="00946CC9" w:rsidRDefault="00D941C3">
            <w:pPr>
              <w:rPr>
                <w:rStyle w:val="Strong"/>
                <w:rFonts w:ascii="Unity" w:hAnsi="Unity"/>
                <w:sz w:val="22"/>
                <w:szCs w:val="22"/>
              </w:rPr>
            </w:pPr>
          </w:p>
        </w:tc>
      </w:tr>
      <w:tr w:rsidR="00946CC9" w:rsidRPr="00946CC9" w14:paraId="34247546" w14:textId="77777777" w:rsidTr="008E4C46">
        <w:tc>
          <w:tcPr>
            <w:tcW w:w="3327" w:type="dxa"/>
          </w:tcPr>
          <w:p w14:paraId="084A5CE2" w14:textId="3436106C" w:rsidR="00946CC9" w:rsidRPr="00946CC9" w:rsidRDefault="00946CC9" w:rsidP="00D941C3">
            <w:pPr>
              <w:pStyle w:val="NormalWeb"/>
              <w:rPr>
                <w:rStyle w:val="Strong"/>
                <w:rFonts w:ascii="Unity" w:hAnsi="Unity"/>
                <w:b w:val="0"/>
                <w:bCs w:val="0"/>
                <w:i/>
                <w:iCs/>
                <w:sz w:val="22"/>
                <w:szCs w:val="22"/>
              </w:rPr>
            </w:pPr>
            <w:r w:rsidRPr="00946CC9">
              <w:rPr>
                <w:rStyle w:val="Strong"/>
                <w:rFonts w:ascii="Unity" w:hAnsi="Unity"/>
                <w:sz w:val="22"/>
                <w:szCs w:val="22"/>
              </w:rPr>
              <w:t>AUDIO:</w:t>
            </w:r>
            <w:r w:rsidRPr="00946CC9">
              <w:rPr>
                <w:rFonts w:ascii="Unity" w:hAnsi="Unity"/>
                <w:sz w:val="22"/>
                <w:szCs w:val="22"/>
              </w:rPr>
              <w:t xml:space="preserve"> </w:t>
            </w:r>
            <w:r w:rsidRPr="00946CC9">
              <w:rPr>
                <w:rStyle w:val="Emphasis"/>
                <w:rFonts w:ascii="Unity" w:hAnsi="Unity"/>
                <w:sz w:val="22"/>
                <w:szCs w:val="22"/>
              </w:rPr>
              <w:t>Final “POWER” sting</w:t>
            </w:r>
            <w:r w:rsidRPr="00946CC9">
              <w:rPr>
                <w:rStyle w:val="Emphasis"/>
                <w:rFonts w:ascii="Unity" w:hAnsi="Unity"/>
                <w:sz w:val="22"/>
                <w:szCs w:val="22"/>
              </w:rPr>
              <w:t>…</w:t>
            </w:r>
            <w:r w:rsidRPr="00946CC9">
              <w:rPr>
                <w:rStyle w:val="Emphasis"/>
                <w:rFonts w:ascii="Unity" w:hAnsi="Unity"/>
                <w:sz w:val="22"/>
                <w:szCs w:val="22"/>
              </w:rPr>
              <w:t xml:space="preserve"> crowd chant builds to silence.</w:t>
            </w:r>
          </w:p>
          <w:p w14:paraId="02A5AC2D" w14:textId="77777777" w:rsidR="00946CC9" w:rsidRPr="00946CC9" w:rsidRDefault="00946CC9" w:rsidP="00946CC9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Style w:val="Strong"/>
                <w:rFonts w:ascii="Unity" w:hAnsi="Unity"/>
                <w:sz w:val="22"/>
                <w:szCs w:val="22"/>
              </w:rPr>
              <w:t>VO:</w:t>
            </w:r>
          </w:p>
          <w:p w14:paraId="0C826A73" w14:textId="77777777" w:rsidR="00946CC9" w:rsidRPr="00946CC9" w:rsidRDefault="00946CC9" w:rsidP="00946CC9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>From retail… to the ring… to millions of impressions online…</w:t>
            </w:r>
            <w:r w:rsidRPr="00946CC9">
              <w:rPr>
                <w:rFonts w:ascii="Unity" w:hAnsi="Unity"/>
                <w:sz w:val="22"/>
                <w:szCs w:val="22"/>
              </w:rPr>
              <w:br/>
              <w:t>Minute Maid × WWE didn’t just Bring the Juice</w:t>
            </w:r>
            <w:r w:rsidRPr="00946CC9">
              <w:rPr>
                <w:rFonts w:ascii="Unity" w:hAnsi="Unity"/>
                <w:sz w:val="22"/>
                <w:szCs w:val="22"/>
              </w:rPr>
              <w:t xml:space="preserve">. </w:t>
            </w:r>
          </w:p>
          <w:p w14:paraId="28CAE895" w14:textId="249F40B7" w:rsidR="00946CC9" w:rsidRPr="00946CC9" w:rsidRDefault="00946CC9" w:rsidP="00946CC9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>W</w:t>
            </w:r>
            <w:r w:rsidRPr="00946CC9">
              <w:rPr>
                <w:rFonts w:ascii="Unity" w:hAnsi="Unity"/>
                <w:sz w:val="22"/>
                <w:szCs w:val="22"/>
              </w:rPr>
              <w:t>e owned the moment.</w:t>
            </w:r>
            <w:r w:rsidRPr="00946CC9">
              <w:rPr>
                <w:rFonts w:ascii="Unity" w:hAnsi="Unity"/>
                <w:sz w:val="22"/>
                <w:szCs w:val="22"/>
              </w:rPr>
              <w:br/>
              <w:t>And the crowd went wild.</w:t>
            </w:r>
          </w:p>
          <w:p w14:paraId="62A2602D" w14:textId="64E4CBA6" w:rsidR="00946CC9" w:rsidRPr="00946CC9" w:rsidRDefault="00946CC9" w:rsidP="00D941C3">
            <w:pPr>
              <w:pStyle w:val="NormalWeb"/>
              <w:rPr>
                <w:rStyle w:val="Strong"/>
                <w:rFonts w:ascii="Unity" w:hAnsi="Unity"/>
                <w:sz w:val="22"/>
                <w:szCs w:val="22"/>
              </w:rPr>
            </w:pPr>
          </w:p>
        </w:tc>
        <w:tc>
          <w:tcPr>
            <w:tcW w:w="2812" w:type="dxa"/>
          </w:tcPr>
          <w:p w14:paraId="13726813" w14:textId="77777777" w:rsidR="00946CC9" w:rsidRPr="00946CC9" w:rsidRDefault="00946CC9">
            <w:pPr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 xml:space="preserve">[1:55–2:00] </w:t>
            </w:r>
          </w:p>
          <w:p w14:paraId="132A7EA5" w14:textId="77777777" w:rsidR="00946CC9" w:rsidRPr="00946CC9" w:rsidRDefault="00946CC9">
            <w:pPr>
              <w:rPr>
                <w:rFonts w:ascii="Unity" w:hAnsi="Unity"/>
                <w:sz w:val="22"/>
                <w:szCs w:val="22"/>
              </w:rPr>
            </w:pPr>
          </w:p>
          <w:p w14:paraId="0A508826" w14:textId="270F5B33" w:rsidR="00946CC9" w:rsidRPr="00946CC9" w:rsidRDefault="00946CC9">
            <w:pPr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>CLOSING / TRANSFORMATION</w:t>
            </w:r>
          </w:p>
        </w:tc>
        <w:tc>
          <w:tcPr>
            <w:tcW w:w="3211" w:type="dxa"/>
          </w:tcPr>
          <w:p w14:paraId="525E7046" w14:textId="77777777" w:rsidR="00946CC9" w:rsidRPr="00946CC9" w:rsidRDefault="00946CC9" w:rsidP="00946CC9">
            <w:pPr>
              <w:pStyle w:val="NormalWeb"/>
              <w:rPr>
                <w:rStyle w:val="Strong"/>
                <w:rFonts w:ascii="Unity" w:hAnsi="Unity"/>
                <w:sz w:val="22"/>
                <w:szCs w:val="22"/>
              </w:rPr>
            </w:pPr>
          </w:p>
          <w:p w14:paraId="54D566FC" w14:textId="76AC7DAE" w:rsidR="00946CC9" w:rsidRPr="00946CC9" w:rsidRDefault="00946CC9" w:rsidP="00946CC9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Style w:val="Strong"/>
                <w:rFonts w:ascii="Unity" w:hAnsi="Unity"/>
                <w:sz w:val="22"/>
                <w:szCs w:val="22"/>
              </w:rPr>
              <w:t>SUPER (FINAL FRAME):</w:t>
            </w:r>
          </w:p>
          <w:p w14:paraId="19DCC790" w14:textId="77777777" w:rsidR="00946CC9" w:rsidRPr="00946CC9" w:rsidRDefault="00946CC9" w:rsidP="00946CC9">
            <w:pPr>
              <w:pStyle w:val="NormalWeb"/>
              <w:rPr>
                <w:rFonts w:ascii="Unity" w:hAnsi="Unity"/>
                <w:sz w:val="22"/>
                <w:szCs w:val="22"/>
              </w:rPr>
            </w:pPr>
            <w:r w:rsidRPr="00946CC9">
              <w:rPr>
                <w:rFonts w:ascii="Unity" w:hAnsi="Unity"/>
                <w:sz w:val="22"/>
                <w:szCs w:val="22"/>
              </w:rPr>
              <w:t>Minute Maid × WWE</w:t>
            </w:r>
            <w:r w:rsidRPr="00946CC9">
              <w:rPr>
                <w:rFonts w:ascii="Unity" w:hAnsi="Unity"/>
                <w:sz w:val="22"/>
                <w:szCs w:val="22"/>
              </w:rPr>
              <w:br/>
              <w:t>Bring the Juice.</w:t>
            </w:r>
            <w:r w:rsidRPr="00946CC9">
              <w:rPr>
                <w:rFonts w:ascii="Unity" w:hAnsi="Unity"/>
                <w:sz w:val="22"/>
                <w:szCs w:val="22"/>
              </w:rPr>
              <w:br/>
            </w:r>
            <w:r w:rsidRPr="00946CC9">
              <w:rPr>
                <w:rStyle w:val="Emphasis"/>
                <w:rFonts w:ascii="Unity" w:hAnsi="Unity"/>
                <w:sz w:val="22"/>
                <w:szCs w:val="22"/>
              </w:rPr>
              <w:t>Retail Experience 2025</w:t>
            </w:r>
          </w:p>
          <w:p w14:paraId="4E83DF90" w14:textId="77777777" w:rsidR="00946CC9" w:rsidRPr="00946CC9" w:rsidRDefault="00946CC9" w:rsidP="00946CC9">
            <w:pPr>
              <w:pStyle w:val="NormalWeb"/>
              <w:rPr>
                <w:rStyle w:val="Strong"/>
                <w:rFonts w:ascii="Unity" w:hAnsi="Unity"/>
                <w:sz w:val="22"/>
                <w:szCs w:val="22"/>
              </w:rPr>
            </w:pPr>
          </w:p>
        </w:tc>
      </w:tr>
    </w:tbl>
    <w:p w14:paraId="1E65729D" w14:textId="77777777" w:rsidR="007153F7" w:rsidRPr="00946CC9" w:rsidRDefault="007153F7">
      <w:pPr>
        <w:rPr>
          <w:rFonts w:ascii="Unity" w:eastAsia="Gulim" w:hAnsi="Unity" w:cs="Browallia New"/>
          <w:sz w:val="22"/>
          <w:szCs w:val="22"/>
        </w:rPr>
      </w:pPr>
    </w:p>
    <w:p w14:paraId="34EAC0FC" w14:textId="77777777" w:rsidR="00B17BDF" w:rsidRPr="00946CC9" w:rsidRDefault="00B17BDF">
      <w:pPr>
        <w:rPr>
          <w:rFonts w:ascii="Unity" w:eastAsia="Gulim" w:hAnsi="Unity" w:cs="Browallia New"/>
          <w:sz w:val="22"/>
          <w:szCs w:val="22"/>
        </w:rPr>
      </w:pPr>
    </w:p>
    <w:p w14:paraId="2CFA561F" w14:textId="77777777" w:rsidR="00B17BDF" w:rsidRPr="00946CC9" w:rsidRDefault="00B17BDF">
      <w:pPr>
        <w:rPr>
          <w:rFonts w:ascii="Unity" w:eastAsia="Gulim" w:hAnsi="Unity" w:cs="Browallia New"/>
          <w:sz w:val="22"/>
          <w:szCs w:val="22"/>
        </w:rPr>
      </w:pPr>
    </w:p>
    <w:p w14:paraId="1AC69D2F" w14:textId="77777777" w:rsidR="00B17BDF" w:rsidRPr="00946CC9" w:rsidRDefault="00B17BDF">
      <w:pPr>
        <w:rPr>
          <w:rFonts w:ascii="Unity" w:eastAsia="Gulim" w:hAnsi="Unity" w:cs="Browallia New"/>
          <w:b/>
          <w:bCs/>
          <w:sz w:val="22"/>
          <w:szCs w:val="22"/>
        </w:rPr>
      </w:pPr>
    </w:p>
    <w:p w14:paraId="5088D736" w14:textId="77777777" w:rsidR="00B17BDF" w:rsidRPr="00946CC9" w:rsidRDefault="00B17BDF">
      <w:pPr>
        <w:rPr>
          <w:rFonts w:ascii="Unity" w:eastAsia="Gulim" w:hAnsi="Unity" w:cs="Browallia New"/>
          <w:sz w:val="22"/>
          <w:szCs w:val="22"/>
        </w:rPr>
      </w:pPr>
    </w:p>
    <w:sectPr w:rsidR="00B17BDF" w:rsidRPr="00946CC9" w:rsidSect="00C36090">
      <w:headerReference w:type="default" r:id="rId17"/>
      <w:footerReference w:type="even" r:id="rId18"/>
      <w:footerReference w:type="defaul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0452F" w14:textId="77777777" w:rsidR="0058629E" w:rsidRDefault="0058629E" w:rsidP="00824B23">
      <w:r>
        <w:separator/>
      </w:r>
    </w:p>
  </w:endnote>
  <w:endnote w:type="continuationSeparator" w:id="0">
    <w:p w14:paraId="12F256B2" w14:textId="77777777" w:rsidR="0058629E" w:rsidRDefault="0058629E" w:rsidP="00824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Unit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C56A6" w14:textId="2F4D73DA" w:rsidR="00824B23" w:rsidRDefault="00006FC4" w:rsidP="00B40C87">
    <w:pPr>
      <w:pStyle w:val="Footer"/>
      <w:framePr w:wrap="none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96248E3" wp14:editId="6A0C6B4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8405" cy="345440"/>
              <wp:effectExtent l="0" t="0" r="10795" b="0"/>
              <wp:wrapNone/>
              <wp:docPr id="412286882" name="Text Box 3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84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659743" w14:textId="5D68AB8C" w:rsidR="00006FC4" w:rsidRPr="00006FC4" w:rsidRDefault="00006FC4" w:rsidP="00006F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6FC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6248E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lassified - Confidential" style="position:absolute;margin-left:0;margin-top:0;width:95.1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" filled="f" stroked="f">
              <v:textbox style="mso-fit-shape-to-text:t" inset="0,0,0,15pt">
                <w:txbxContent>
                  <w:p w14:paraId="1D659743" w14:textId="5D68AB8C" w:rsidR="00006FC4" w:rsidRPr="00006FC4" w:rsidRDefault="00006FC4" w:rsidP="00006FC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6FC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rPr>
        <w:rStyle w:val="PageNumber"/>
      </w:rPr>
      <w:id w:val="1659969021"/>
      <w:docPartObj>
        <w:docPartGallery w:val="Page Numbers (Bottom of Page)"/>
        <w:docPartUnique/>
      </w:docPartObj>
    </w:sdtPr>
    <w:sdtContent>
      <w:p w14:paraId="773A300A" w14:textId="77777777" w:rsidR="00824B23" w:rsidRDefault="00824B23" w:rsidP="00B40C8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A752328" w14:textId="77777777" w:rsidR="00824B23" w:rsidRDefault="00824B23" w:rsidP="00824B2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E000A" w14:textId="4F7D51DB" w:rsidR="003A42BD" w:rsidRDefault="00006FC4" w:rsidP="003A42BD">
    <w:pPr>
      <w:pStyle w:val="Footer"/>
      <w:framePr w:wrap="none" w:vAnchor="text" w:hAnchor="margin" w:xAlign="right" w:y="1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4DB9A8" wp14:editId="678BFFCB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8405" cy="345440"/>
              <wp:effectExtent l="0" t="0" r="10795" b="0"/>
              <wp:wrapNone/>
              <wp:docPr id="567254506" name="Text Box 4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84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72CA78" w14:textId="5DCE3662" w:rsidR="00006FC4" w:rsidRPr="00006FC4" w:rsidRDefault="00006FC4" w:rsidP="00006F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6FC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4DB9A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lassified - Confidential" style="position:absolute;margin-left:0;margin-top:0;width:95.1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" filled="f" stroked="f">
              <v:textbox style="mso-fit-shape-to-text:t" inset="0,0,0,15pt">
                <w:txbxContent>
                  <w:p w14:paraId="5B72CA78" w14:textId="5DCE3662" w:rsidR="00006FC4" w:rsidRPr="00006FC4" w:rsidRDefault="00006FC4" w:rsidP="00006FC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6FC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2343A9B" w14:textId="430C6C44" w:rsidR="00824B23" w:rsidRDefault="003A42BD" w:rsidP="003A42BD">
    <w:pPr>
      <w:pStyle w:val="Footer"/>
      <w:ind w:right="360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EA231F0" wp14:editId="039CF300">
          <wp:simplePos x="0" y="0"/>
          <wp:positionH relativeFrom="margin">
            <wp:posOffset>6140429</wp:posOffset>
          </wp:positionH>
          <wp:positionV relativeFrom="margin">
            <wp:posOffset>8538845</wp:posOffset>
          </wp:positionV>
          <wp:extent cx="267855" cy="267855"/>
          <wp:effectExtent l="0" t="0" r="0" b="0"/>
          <wp:wrapSquare wrapText="bothSides"/>
          <wp:docPr id="1185024145" name="Picture 5" descr="A black background with white letters and a blue do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5024145" name="Picture 5" descr="A black background with white letters and a blue do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7855" cy="267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CD57F" w14:textId="4D18EF7C" w:rsidR="00006FC4" w:rsidRDefault="00006FC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A846E8" wp14:editId="4E69155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8405" cy="345440"/>
              <wp:effectExtent l="0" t="0" r="10795" b="0"/>
              <wp:wrapNone/>
              <wp:docPr id="11253581" name="Text Box 2" descr="Classified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84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01DA9F" w14:textId="5E2CCBBE" w:rsidR="00006FC4" w:rsidRPr="00006FC4" w:rsidRDefault="00006FC4" w:rsidP="00006F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06FC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A846E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lassified - Confidential" style="position:absolute;margin-left:0;margin-top:0;width:95.1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" filled="f" stroked="f">
              <v:textbox style="mso-fit-shape-to-text:t" inset="0,0,0,15pt">
                <w:txbxContent>
                  <w:p w14:paraId="2C01DA9F" w14:textId="5E2CCBBE" w:rsidR="00006FC4" w:rsidRPr="00006FC4" w:rsidRDefault="00006FC4" w:rsidP="00006FC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06FC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EA8C3" w14:textId="77777777" w:rsidR="0058629E" w:rsidRDefault="0058629E" w:rsidP="00824B23">
      <w:r>
        <w:separator/>
      </w:r>
    </w:p>
  </w:footnote>
  <w:footnote w:type="continuationSeparator" w:id="0">
    <w:p w14:paraId="0AE55D0A" w14:textId="77777777" w:rsidR="0058629E" w:rsidRDefault="0058629E" w:rsidP="00824B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B98C8" w14:textId="707E87B6" w:rsidR="00006FC4" w:rsidRDefault="00006FC4" w:rsidP="00006FC4">
    <w:pPr>
      <w:pStyle w:val="Header"/>
      <w:jc w:val="center"/>
    </w:pPr>
    <w:r>
      <w:rPr>
        <w:rFonts w:ascii="Helvetica Neue" w:eastAsia="Gulim" w:hAnsi="Helvetica Neue" w:cs="Browallia New"/>
        <w:bCs/>
        <w:noProof/>
        <w:sz w:val="22"/>
        <w:szCs w:val="22"/>
      </w:rPr>
      <w:drawing>
        <wp:inline distT="0" distB="0" distL="0" distR="0" wp14:anchorId="412941F6" wp14:editId="66D442F8">
          <wp:extent cx="1900217" cy="277318"/>
          <wp:effectExtent l="0" t="0" r="0" b="2540"/>
          <wp:docPr id="1320875092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6386621" name="Picture 1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3848" cy="2851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71D59"/>
    <w:multiLevelType w:val="multilevel"/>
    <w:tmpl w:val="2B46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C6CDE"/>
    <w:multiLevelType w:val="multilevel"/>
    <w:tmpl w:val="B19C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31FAD"/>
    <w:multiLevelType w:val="multilevel"/>
    <w:tmpl w:val="C7F6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C74F5"/>
    <w:multiLevelType w:val="multilevel"/>
    <w:tmpl w:val="3490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60D93"/>
    <w:multiLevelType w:val="multilevel"/>
    <w:tmpl w:val="BFB0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816F1"/>
    <w:multiLevelType w:val="multilevel"/>
    <w:tmpl w:val="8942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B6BB7"/>
    <w:multiLevelType w:val="multilevel"/>
    <w:tmpl w:val="33A8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E60ED"/>
    <w:multiLevelType w:val="multilevel"/>
    <w:tmpl w:val="5DEED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6B3403"/>
    <w:multiLevelType w:val="multilevel"/>
    <w:tmpl w:val="1718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50813"/>
    <w:multiLevelType w:val="hybridMultilevel"/>
    <w:tmpl w:val="ABECF5BC"/>
    <w:lvl w:ilvl="0" w:tplc="A8487A20">
      <w:numFmt w:val="bullet"/>
      <w:lvlText w:val="-"/>
      <w:lvlJc w:val="left"/>
      <w:pPr>
        <w:ind w:left="720" w:hanging="360"/>
      </w:pPr>
      <w:rPr>
        <w:rFonts w:ascii="Helvetica Neue" w:eastAsia="Gulim" w:hAnsi="Helvetica Neue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EB448D"/>
    <w:multiLevelType w:val="multilevel"/>
    <w:tmpl w:val="27B8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289138">
    <w:abstractNumId w:val="9"/>
  </w:num>
  <w:num w:numId="2" w16cid:durableId="2058772478">
    <w:abstractNumId w:val="7"/>
  </w:num>
  <w:num w:numId="3" w16cid:durableId="790243583">
    <w:abstractNumId w:val="8"/>
  </w:num>
  <w:num w:numId="4" w16cid:durableId="1622804711">
    <w:abstractNumId w:val="5"/>
  </w:num>
  <w:num w:numId="5" w16cid:durableId="1175414002">
    <w:abstractNumId w:val="0"/>
  </w:num>
  <w:num w:numId="6" w16cid:durableId="1508522891">
    <w:abstractNumId w:val="6"/>
  </w:num>
  <w:num w:numId="7" w16cid:durableId="1093159900">
    <w:abstractNumId w:val="1"/>
  </w:num>
  <w:num w:numId="8" w16cid:durableId="2095273900">
    <w:abstractNumId w:val="10"/>
  </w:num>
  <w:num w:numId="9" w16cid:durableId="1049646462">
    <w:abstractNumId w:val="4"/>
  </w:num>
  <w:num w:numId="10" w16cid:durableId="566503058">
    <w:abstractNumId w:val="2"/>
  </w:num>
  <w:num w:numId="11" w16cid:durableId="65826533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201741574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2133937058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FC4"/>
    <w:rsid w:val="00006FC4"/>
    <w:rsid w:val="00012FCF"/>
    <w:rsid w:val="00016B25"/>
    <w:rsid w:val="000301A7"/>
    <w:rsid w:val="00072C85"/>
    <w:rsid w:val="00072E51"/>
    <w:rsid w:val="00154467"/>
    <w:rsid w:val="00162457"/>
    <w:rsid w:val="0017335E"/>
    <w:rsid w:val="00192F4D"/>
    <w:rsid w:val="001E6AAA"/>
    <w:rsid w:val="002C2AD1"/>
    <w:rsid w:val="002D0CDC"/>
    <w:rsid w:val="002D16B3"/>
    <w:rsid w:val="0032382C"/>
    <w:rsid w:val="00365D9D"/>
    <w:rsid w:val="003879F1"/>
    <w:rsid w:val="003A3487"/>
    <w:rsid w:val="003A42BD"/>
    <w:rsid w:val="003D4EAA"/>
    <w:rsid w:val="003E6397"/>
    <w:rsid w:val="00472DDC"/>
    <w:rsid w:val="00485328"/>
    <w:rsid w:val="00492ADF"/>
    <w:rsid w:val="00500FA9"/>
    <w:rsid w:val="00521575"/>
    <w:rsid w:val="00551D98"/>
    <w:rsid w:val="0057154D"/>
    <w:rsid w:val="0058629E"/>
    <w:rsid w:val="005A2C26"/>
    <w:rsid w:val="005D041C"/>
    <w:rsid w:val="005F11DE"/>
    <w:rsid w:val="00601393"/>
    <w:rsid w:val="00635316"/>
    <w:rsid w:val="006745C0"/>
    <w:rsid w:val="006D1301"/>
    <w:rsid w:val="007153F7"/>
    <w:rsid w:val="00753E37"/>
    <w:rsid w:val="007C3528"/>
    <w:rsid w:val="007F1467"/>
    <w:rsid w:val="00802644"/>
    <w:rsid w:val="0080401B"/>
    <w:rsid w:val="00824B23"/>
    <w:rsid w:val="00843E4C"/>
    <w:rsid w:val="00850C66"/>
    <w:rsid w:val="008C7288"/>
    <w:rsid w:val="008E4C46"/>
    <w:rsid w:val="008E6003"/>
    <w:rsid w:val="008F2867"/>
    <w:rsid w:val="0090066F"/>
    <w:rsid w:val="00911272"/>
    <w:rsid w:val="009154F1"/>
    <w:rsid w:val="00946CC9"/>
    <w:rsid w:val="00993D46"/>
    <w:rsid w:val="00997F7A"/>
    <w:rsid w:val="009B27E9"/>
    <w:rsid w:val="009D1836"/>
    <w:rsid w:val="009F6A09"/>
    <w:rsid w:val="00A1546E"/>
    <w:rsid w:val="00A37C14"/>
    <w:rsid w:val="00A55A9B"/>
    <w:rsid w:val="00AE35B2"/>
    <w:rsid w:val="00AF0B39"/>
    <w:rsid w:val="00AF35E4"/>
    <w:rsid w:val="00B17BDF"/>
    <w:rsid w:val="00B275FD"/>
    <w:rsid w:val="00B426C0"/>
    <w:rsid w:val="00B62F20"/>
    <w:rsid w:val="00B6692E"/>
    <w:rsid w:val="00BA3CD7"/>
    <w:rsid w:val="00C214EC"/>
    <w:rsid w:val="00C36090"/>
    <w:rsid w:val="00C82FC1"/>
    <w:rsid w:val="00CF0AF6"/>
    <w:rsid w:val="00D869ED"/>
    <w:rsid w:val="00D941C3"/>
    <w:rsid w:val="00E33B8C"/>
    <w:rsid w:val="00E36084"/>
    <w:rsid w:val="00E53D6D"/>
    <w:rsid w:val="00E559B5"/>
    <w:rsid w:val="00E6205B"/>
    <w:rsid w:val="00E809A1"/>
    <w:rsid w:val="00E86BE2"/>
    <w:rsid w:val="00F72DCE"/>
    <w:rsid w:val="00FA7187"/>
    <w:rsid w:val="00FB50FF"/>
    <w:rsid w:val="00FC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48E5C2"/>
  <w15:chartTrackingRefBased/>
  <w15:docId w15:val="{D8AEEBDE-F916-AB4E-8E2A-4D513A5A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1272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6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6245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2F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0AF6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824B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4B2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24B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4B23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824B23"/>
  </w:style>
  <w:style w:type="character" w:styleId="Emphasis">
    <w:name w:val="Emphasis"/>
    <w:basedOn w:val="DefaultParagraphFont"/>
    <w:uiPriority w:val="20"/>
    <w:qFormat/>
    <w:rsid w:val="00A55A9B"/>
    <w:rPr>
      <w:i/>
      <w:iCs/>
    </w:rPr>
  </w:style>
  <w:style w:type="character" w:styleId="Strong">
    <w:name w:val="Strong"/>
    <w:basedOn w:val="DefaultParagraphFont"/>
    <w:uiPriority w:val="22"/>
    <w:qFormat/>
    <w:rsid w:val="00A55A9B"/>
    <w:rPr>
      <w:b/>
      <w:bCs/>
    </w:rPr>
  </w:style>
  <w:style w:type="character" w:styleId="Hyperlink">
    <w:name w:val="Hyperlink"/>
    <w:basedOn w:val="DefaultParagraphFont"/>
    <w:uiPriority w:val="99"/>
    <w:unhideWhenUsed/>
    <w:rsid w:val="002C2A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C2AD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62457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16245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6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D941C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operholdingscorp.app.box.com/s/sxkza4qrjnmpjgrj3oo1l06q805qtr8d/folder/346040155082" TargetMode="External"/><Relationship Id="rId13" Type="http://schemas.openxmlformats.org/officeDocument/2006/relationships/hyperlink" Target="https://wwecorp.app.box.com/s/nml5qp0rnwn8kgj2jscjlngvvyxpnaut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youtube.com/watch?v=8ruNS34sxAs" TargetMode="External"/><Relationship Id="rId12" Type="http://schemas.openxmlformats.org/officeDocument/2006/relationships/hyperlink" Target="https://cooperholdingscorp.app.box.com/s/sxkza4qrjnmpjgrj3oo1l06q805qtr8d/folder/346040155082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instagram.com/reel/DPeal4nkVnS/?igsh=cmF2Zzg1NGVtamh3" TargetMode="Externa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operholdingscorp.app.box.com/s/hlfb8y9ndkvw8ji9sc3g38trjyc83qga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pp.frame.io/reviews/5b32fd2f-9e52-4c21-9d03-d58673ab117d/7dd9b779-961a-465c-b973-7ce1ee2611f6" TargetMode="External"/><Relationship Id="rId10" Type="http://schemas.openxmlformats.org/officeDocument/2006/relationships/hyperlink" Target="https://f.io/qjrseBT8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hOHKltAiKXQ" TargetMode="External"/><Relationship Id="rId14" Type="http://schemas.openxmlformats.org/officeDocument/2006/relationships/hyperlink" Target="https://cooperholdingscorp.app.box.com/s/lkshusao542h8h843ucvhxc4rsoc4l35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eredithsheldon/Library/CloudStorage/GoogleDrive-mmessinger@studionow.com/Shared%20drives/Coke%20Team/1.%20PROCESS%20DOCS/1.%20PRODUCER%20ITEMS/2.%20TEMPLATES/SN%20Scrip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702bf62-88e6-456d-b298-e2abb13de1ea}" enabled="1" method="Standard" siteId="{548d26ab-8caa-49e1-97c2-a1b1a06cc39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SN Script TEMPLATE.dotx</Template>
  <TotalTime>2</TotalTime>
  <Pages>5</Pages>
  <Words>855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Meredith Sheldon</dc:creator>
  <cp:lastModifiedBy>Matt Montemaro</cp:lastModifiedBy>
  <cp:revision>3</cp:revision>
  <dcterms:created xsi:type="dcterms:W3CDTF">2025-10-17T02:37:00Z</dcterms:created>
  <dcterms:modified xsi:type="dcterms:W3CDTF">2025-10-17T02:45:00Z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abb74d,1892ffa2,21cf9dea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Classified - Confidential</vt:lpwstr>
  </property>
</Properties>
</file>