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5F99D" w14:textId="6087AF72" w:rsidR="00997F7A" w:rsidRPr="0094332D" w:rsidRDefault="00997F7A" w:rsidP="00997F7A">
      <w:pPr>
        <w:rPr>
          <w:rFonts w:ascii="Unity" w:eastAsia="Gulim" w:hAnsi="Unity" w:cs="Browallia New"/>
          <w:b/>
        </w:rPr>
      </w:pPr>
    </w:p>
    <w:p w14:paraId="4105D93F" w14:textId="35E5619E" w:rsidR="00072C85" w:rsidRPr="0094332D" w:rsidRDefault="00F27AF8" w:rsidP="00006FC4">
      <w:pPr>
        <w:jc w:val="center"/>
        <w:rPr>
          <w:rFonts w:ascii="Unity" w:eastAsia="Gulim" w:hAnsi="Unity" w:cs="Calibri"/>
          <w:b/>
          <w:sz w:val="22"/>
          <w:szCs w:val="22"/>
          <w:u w:val="single"/>
        </w:rPr>
      </w:pPr>
      <w:r w:rsidRPr="0094332D">
        <w:rPr>
          <w:rFonts w:ascii="Unity" w:eastAsia="Gulim" w:hAnsi="Unity" w:cs="Calibri"/>
          <w:b/>
          <w:sz w:val="22"/>
          <w:szCs w:val="22"/>
          <w:u w:val="single"/>
        </w:rPr>
        <w:t>NAOU WOODRUFF CUFF SCRIPT</w:t>
      </w:r>
    </w:p>
    <w:p w14:paraId="186C1E3B" w14:textId="77777777" w:rsidR="00192F4D" w:rsidRPr="0094332D" w:rsidRDefault="00192F4D">
      <w:pPr>
        <w:rPr>
          <w:rFonts w:ascii="Unity" w:eastAsia="Gulim" w:hAnsi="Unity" w:cs="Calibri"/>
          <w:b/>
          <w:sz w:val="22"/>
          <w:szCs w:val="22"/>
        </w:rPr>
      </w:pPr>
    </w:p>
    <w:p w14:paraId="656AE62D" w14:textId="157D186D" w:rsidR="00072C85" w:rsidRPr="0094332D" w:rsidRDefault="00072C85" w:rsidP="00192F4D">
      <w:pPr>
        <w:spacing w:line="276" w:lineRule="auto"/>
        <w:rPr>
          <w:rFonts w:ascii="Unity" w:eastAsia="Gulim" w:hAnsi="Unity" w:cs="Calibri"/>
          <w:bCs/>
          <w:sz w:val="22"/>
          <w:szCs w:val="22"/>
        </w:rPr>
      </w:pPr>
      <w:r w:rsidRPr="0094332D">
        <w:rPr>
          <w:rFonts w:ascii="Unity" w:eastAsia="Gulim" w:hAnsi="Unity" w:cs="Calibri"/>
          <w:b/>
          <w:sz w:val="22"/>
          <w:szCs w:val="22"/>
        </w:rPr>
        <w:t>Date</w:t>
      </w:r>
      <w:r w:rsidRPr="0094332D">
        <w:rPr>
          <w:rFonts w:ascii="Unity" w:eastAsia="Gulim" w:hAnsi="Unity" w:cs="Calibri"/>
          <w:bCs/>
          <w:sz w:val="22"/>
          <w:szCs w:val="22"/>
        </w:rPr>
        <w:t xml:space="preserve">: </w:t>
      </w:r>
      <w:r w:rsidR="00F27AF8" w:rsidRPr="0094332D">
        <w:rPr>
          <w:rFonts w:ascii="Unity" w:eastAsia="Gulim" w:hAnsi="Unity" w:cs="Calibri"/>
          <w:bCs/>
          <w:sz w:val="22"/>
          <w:szCs w:val="22"/>
        </w:rPr>
        <w:t>2/12</w:t>
      </w:r>
      <w:r w:rsidR="00E33B8C" w:rsidRPr="0094332D">
        <w:rPr>
          <w:rFonts w:ascii="Unity" w:eastAsia="Gulim" w:hAnsi="Unity" w:cs="Calibri"/>
          <w:bCs/>
          <w:sz w:val="22"/>
          <w:szCs w:val="22"/>
        </w:rPr>
        <w:t>/2</w:t>
      </w:r>
      <w:r w:rsidR="00F27AF8" w:rsidRPr="0094332D">
        <w:rPr>
          <w:rFonts w:ascii="Unity" w:eastAsia="Gulim" w:hAnsi="Unity" w:cs="Calibri"/>
          <w:bCs/>
          <w:sz w:val="22"/>
          <w:szCs w:val="22"/>
        </w:rPr>
        <w:t>6</w:t>
      </w:r>
    </w:p>
    <w:p w14:paraId="025FAB35" w14:textId="118AEDD0" w:rsidR="00072C85" w:rsidRPr="0094332D" w:rsidRDefault="00072C85" w:rsidP="00E33B8C">
      <w:pPr>
        <w:spacing w:line="276" w:lineRule="auto"/>
        <w:rPr>
          <w:rFonts w:ascii="Unity" w:eastAsia="Gulim" w:hAnsi="Unity" w:cs="Calibri"/>
          <w:bCs/>
          <w:sz w:val="22"/>
          <w:szCs w:val="22"/>
        </w:rPr>
      </w:pPr>
      <w:r w:rsidRPr="0094332D">
        <w:rPr>
          <w:rFonts w:ascii="Unity" w:eastAsia="Gulim" w:hAnsi="Unity" w:cs="Calibri"/>
          <w:b/>
          <w:sz w:val="22"/>
          <w:szCs w:val="22"/>
        </w:rPr>
        <w:t>Version</w:t>
      </w:r>
      <w:r w:rsidRPr="0094332D">
        <w:rPr>
          <w:rFonts w:ascii="Unity" w:eastAsia="Gulim" w:hAnsi="Unity" w:cs="Calibri"/>
          <w:bCs/>
          <w:sz w:val="22"/>
          <w:szCs w:val="22"/>
        </w:rPr>
        <w:t xml:space="preserve">: </w:t>
      </w:r>
      <w:r w:rsidR="00E33B8C" w:rsidRPr="0094332D">
        <w:rPr>
          <w:rFonts w:ascii="Unity" w:eastAsia="Gulim" w:hAnsi="Unity" w:cs="Calibri"/>
          <w:bCs/>
          <w:sz w:val="22"/>
          <w:szCs w:val="22"/>
        </w:rPr>
        <w:t>1</w:t>
      </w:r>
    </w:p>
    <w:p w14:paraId="11B63474" w14:textId="77777777" w:rsidR="008F2867" w:rsidRPr="0094332D" w:rsidRDefault="008F2867" w:rsidP="00E33B8C">
      <w:pPr>
        <w:spacing w:line="276" w:lineRule="auto"/>
        <w:rPr>
          <w:rFonts w:ascii="Unity" w:eastAsia="Gulim" w:hAnsi="Unity" w:cs="Calibri"/>
          <w:bCs/>
          <w:sz w:val="22"/>
          <w:szCs w:val="22"/>
        </w:rPr>
      </w:pPr>
    </w:p>
    <w:p w14:paraId="247AB5E2" w14:textId="3DC9ECF8" w:rsidR="008F2867" w:rsidRPr="0094332D" w:rsidRDefault="008F2867" w:rsidP="00E33B8C">
      <w:pPr>
        <w:spacing w:line="276" w:lineRule="auto"/>
        <w:rPr>
          <w:rFonts w:ascii="Unity" w:eastAsia="Gulim" w:hAnsi="Unity" w:cs="Calibri"/>
          <w:bCs/>
          <w:sz w:val="22"/>
          <w:szCs w:val="22"/>
        </w:rPr>
      </w:pPr>
      <w:r w:rsidRPr="0094332D">
        <w:rPr>
          <w:rStyle w:val="Strong"/>
          <w:rFonts w:ascii="Unity" w:hAnsi="Unity"/>
          <w:sz w:val="22"/>
          <w:szCs w:val="22"/>
        </w:rPr>
        <w:t>Case Title:</w:t>
      </w:r>
      <w:r w:rsidRPr="0094332D">
        <w:rPr>
          <w:rFonts w:ascii="Unity" w:hAnsi="Unity"/>
          <w:sz w:val="22"/>
          <w:szCs w:val="22"/>
        </w:rPr>
        <w:t xml:space="preserve"> </w:t>
      </w:r>
      <w:r w:rsidR="00F27AF8" w:rsidRPr="0094332D">
        <w:rPr>
          <w:rFonts w:ascii="Unity" w:hAnsi="Unity"/>
        </w:rPr>
        <w:t>NAOU | Woodruff Cup Submission 2025</w:t>
      </w:r>
      <w:r w:rsidRPr="0094332D">
        <w:rPr>
          <w:rFonts w:ascii="Unity" w:hAnsi="Unity"/>
          <w:sz w:val="22"/>
          <w:szCs w:val="22"/>
        </w:rPr>
        <w:br/>
      </w:r>
      <w:r w:rsidRPr="0094332D">
        <w:rPr>
          <w:rStyle w:val="Strong"/>
          <w:rFonts w:ascii="Unity" w:hAnsi="Unity"/>
          <w:sz w:val="22"/>
          <w:szCs w:val="22"/>
        </w:rPr>
        <w:t>Label:</w:t>
      </w:r>
      <w:r w:rsidRPr="0094332D">
        <w:rPr>
          <w:rFonts w:ascii="Unity" w:hAnsi="Unity"/>
          <w:sz w:val="22"/>
          <w:szCs w:val="22"/>
        </w:rPr>
        <w:t xml:space="preserve"> </w:t>
      </w:r>
      <w:r w:rsidRPr="0094332D">
        <w:rPr>
          <w:rStyle w:val="Emphasis"/>
          <w:rFonts w:ascii="Unity" w:hAnsi="Unity"/>
          <w:sz w:val="22"/>
          <w:szCs w:val="22"/>
        </w:rPr>
        <w:t>Internal Only | Confidential</w:t>
      </w:r>
    </w:p>
    <w:p w14:paraId="0FB1918D" w14:textId="77777777" w:rsidR="00B17BDF" w:rsidRPr="0094332D" w:rsidRDefault="00B17BDF">
      <w:pPr>
        <w:rPr>
          <w:rFonts w:ascii="Unity" w:eastAsia="Gulim" w:hAnsi="Unity" w:cs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0"/>
        <w:gridCol w:w="2812"/>
        <w:gridCol w:w="2948"/>
      </w:tblGrid>
      <w:tr w:rsidR="0094332D" w:rsidRPr="0094332D" w14:paraId="649AEB8B" w14:textId="77777777" w:rsidTr="0094332D">
        <w:tc>
          <w:tcPr>
            <w:tcW w:w="3590" w:type="dxa"/>
          </w:tcPr>
          <w:p w14:paraId="2A29933C" w14:textId="5927CD66" w:rsidR="007153F7" w:rsidRPr="0094332D" w:rsidRDefault="00850C66" w:rsidP="0094332D">
            <w:pPr>
              <w:jc w:val="center"/>
              <w:rPr>
                <w:rFonts w:ascii="Unity" w:eastAsia="Gulim" w:hAnsi="Unity" w:cs="Calibri"/>
                <w:b/>
                <w:bCs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eastAsia="Gulim" w:hAnsi="Unity" w:cs="Calibri"/>
                <w:b/>
                <w:bCs/>
                <w:color w:val="000000" w:themeColor="text1"/>
                <w:sz w:val="22"/>
                <w:szCs w:val="22"/>
              </w:rPr>
              <w:t>AUDIO/</w:t>
            </w:r>
            <w:r w:rsidR="00B62F20" w:rsidRPr="0094332D">
              <w:rPr>
                <w:rFonts w:ascii="Unity" w:eastAsia="Gulim" w:hAnsi="Unity" w:cs="Calibri"/>
                <w:b/>
                <w:bCs/>
                <w:color w:val="000000" w:themeColor="text1"/>
                <w:sz w:val="22"/>
                <w:szCs w:val="22"/>
              </w:rPr>
              <w:t>VO</w:t>
            </w:r>
          </w:p>
        </w:tc>
        <w:tc>
          <w:tcPr>
            <w:tcW w:w="2812" w:type="dxa"/>
          </w:tcPr>
          <w:p w14:paraId="18022371" w14:textId="3DDA6207" w:rsidR="007153F7" w:rsidRPr="0094332D" w:rsidRDefault="00993D46" w:rsidP="0094332D">
            <w:pPr>
              <w:jc w:val="center"/>
              <w:rPr>
                <w:rFonts w:ascii="Unity" w:eastAsia="Gulim" w:hAnsi="Unity" w:cs="Calibri"/>
                <w:b/>
                <w:bCs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eastAsia="Gulim" w:hAnsi="Unity" w:cs="Calibri"/>
                <w:b/>
                <w:bCs/>
                <w:color w:val="000000" w:themeColor="text1"/>
                <w:sz w:val="22"/>
                <w:szCs w:val="22"/>
              </w:rPr>
              <w:t>TC</w:t>
            </w:r>
          </w:p>
        </w:tc>
        <w:tc>
          <w:tcPr>
            <w:tcW w:w="2948" w:type="dxa"/>
          </w:tcPr>
          <w:p w14:paraId="5FC36B8D" w14:textId="77777777" w:rsidR="007153F7" w:rsidRPr="0094332D" w:rsidRDefault="007153F7" w:rsidP="0094332D">
            <w:pPr>
              <w:jc w:val="center"/>
              <w:rPr>
                <w:rFonts w:ascii="Unity" w:eastAsia="Gulim" w:hAnsi="Unity" w:cs="Calibri"/>
                <w:b/>
                <w:bCs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eastAsia="Gulim" w:hAnsi="Unity" w:cs="Calibri"/>
                <w:b/>
                <w:bCs/>
                <w:color w:val="000000" w:themeColor="text1"/>
                <w:sz w:val="22"/>
                <w:szCs w:val="22"/>
              </w:rPr>
              <w:t>VISUALS</w:t>
            </w:r>
          </w:p>
          <w:p w14:paraId="251653D5" w14:textId="77777777" w:rsidR="00365D9D" w:rsidRPr="0094332D" w:rsidRDefault="00365D9D" w:rsidP="0094332D">
            <w:pPr>
              <w:jc w:val="center"/>
              <w:rPr>
                <w:rFonts w:ascii="Unity" w:eastAsia="Gulim" w:hAnsi="Unity" w:cs="Calibri"/>
                <w:color w:val="000000" w:themeColor="text1"/>
                <w:sz w:val="22"/>
                <w:szCs w:val="22"/>
              </w:rPr>
            </w:pPr>
          </w:p>
        </w:tc>
      </w:tr>
      <w:tr w:rsidR="0094332D" w:rsidRPr="0094332D" w14:paraId="7EEE7E05" w14:textId="77777777" w:rsidTr="0094332D">
        <w:tc>
          <w:tcPr>
            <w:tcW w:w="3590" w:type="dxa"/>
          </w:tcPr>
          <w:p w14:paraId="6B15420B" w14:textId="77777777" w:rsidR="00AF35E4" w:rsidRPr="0094332D" w:rsidRDefault="00AF35E4">
            <w:pPr>
              <w:rPr>
                <w:rStyle w:val="Emphasis"/>
                <w:rFonts w:ascii="Unity" w:hAnsi="Unity" w:cs="Calibri"/>
                <w:color w:val="000000" w:themeColor="text1"/>
                <w:sz w:val="22"/>
                <w:szCs w:val="22"/>
              </w:rPr>
            </w:pPr>
          </w:p>
          <w:p w14:paraId="1F4A7824" w14:textId="77777777" w:rsidR="00AF35E4" w:rsidRPr="0094332D" w:rsidRDefault="00AF35E4">
            <w:pPr>
              <w:rPr>
                <w:rStyle w:val="Emphasis"/>
                <w:rFonts w:ascii="Unity" w:hAnsi="Unity" w:cs="Calibri"/>
                <w:color w:val="000000" w:themeColor="text1"/>
                <w:sz w:val="22"/>
                <w:szCs w:val="22"/>
              </w:rPr>
            </w:pPr>
          </w:p>
          <w:p w14:paraId="4BB3CB89" w14:textId="0CEAD8F9" w:rsidR="00F27AF8" w:rsidRPr="0094332D" w:rsidRDefault="009B27E9" w:rsidP="00F27AF8">
            <w:pPr>
              <w:rPr>
                <w:rFonts w:ascii="Unity" w:hAnsi="Unity"/>
                <w:b/>
                <w:bCs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b/>
                <w:bCs/>
                <w:color w:val="000000" w:themeColor="text1"/>
                <w:sz w:val="22"/>
                <w:szCs w:val="22"/>
              </w:rPr>
              <w:t>VO</w:t>
            </w:r>
            <w:r w:rsidR="00F27AF8" w:rsidRPr="0094332D">
              <w:rPr>
                <w:rFonts w:ascii="Unity" w:hAnsi="Unity"/>
                <w:b/>
                <w:bCs/>
                <w:color w:val="000000" w:themeColor="text1"/>
                <w:sz w:val="22"/>
                <w:szCs w:val="22"/>
              </w:rPr>
              <w:t>:</w:t>
            </w:r>
          </w:p>
          <w:p w14:paraId="0EF74FB9" w14:textId="77777777" w:rsidR="00F27AF8" w:rsidRPr="0094332D" w:rsidRDefault="00F27AF8" w:rsidP="00F27AF8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January 1, 2025.</w:t>
            </w: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br/>
              <w:t>The year began bubbling with optimism.</w:t>
            </w:r>
          </w:p>
          <w:p w14:paraId="40BA24B4" w14:textId="77777777" w:rsidR="00F27AF8" w:rsidRPr="0094332D" w:rsidRDefault="00F27AF8" w:rsidP="00F27AF8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NAOU had delivered three consecutive years of growth.</w:t>
            </w: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br/>
              <w:t>Qualified for Woodruff Cup every year since Emerging Stronger.</w:t>
            </w:r>
          </w:p>
          <w:p w14:paraId="401EE595" w14:textId="77777777" w:rsidR="00F27AF8" w:rsidRPr="0094332D" w:rsidRDefault="00F27AF8" w:rsidP="00F27AF8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Strong plans across the portfolio.</w:t>
            </w: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br/>
              <w:t>A fully aligned bottling system.</w:t>
            </w: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br/>
              <w:t>An engaged team.</w:t>
            </w:r>
          </w:p>
          <w:p w14:paraId="7C5A56F2" w14:textId="77777777" w:rsidR="00F27AF8" w:rsidRPr="0094332D" w:rsidRDefault="00F27AF8" w:rsidP="00F27AF8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Momentum was real.</w:t>
            </w: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br/>
              <w:t>And we were just getting started.</w:t>
            </w:r>
          </w:p>
          <w:p w14:paraId="4B1C5F87" w14:textId="77777777" w:rsidR="00F27AF8" w:rsidRPr="0094332D" w:rsidRDefault="00F27AF8" w:rsidP="00F27AF8">
            <w:pPr>
              <w:rPr>
                <w:rFonts w:ascii="Unity" w:eastAsia="Gulim" w:hAnsi="Unity" w:cs="Calibri"/>
                <w:color w:val="000000" w:themeColor="text1"/>
                <w:sz w:val="22"/>
                <w:szCs w:val="22"/>
              </w:rPr>
            </w:pPr>
          </w:p>
          <w:p w14:paraId="59FDC1B1" w14:textId="3BDEAC7C" w:rsidR="002C2AD1" w:rsidRPr="0094332D" w:rsidRDefault="002C2AD1">
            <w:pPr>
              <w:rPr>
                <w:rFonts w:ascii="Unity" w:eastAsia="Gulim" w:hAnsi="Unity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812" w:type="dxa"/>
          </w:tcPr>
          <w:p w14:paraId="0C834964" w14:textId="77777777" w:rsidR="0094332D" w:rsidRPr="0094332D" w:rsidRDefault="00F27AF8" w:rsidP="00F27AF8">
            <w:pPr>
              <w:pStyle w:val="Heading1"/>
              <w:rPr>
                <w:rFonts w:ascii="Unity" w:hAnsi="Unity"/>
                <w:b/>
                <w:bCs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b/>
                <w:bCs/>
                <w:color w:val="000000" w:themeColor="text1"/>
                <w:sz w:val="22"/>
                <w:szCs w:val="22"/>
              </w:rPr>
              <w:t xml:space="preserve">CHAPTER 1: MOMENTUM </w:t>
            </w:r>
          </w:p>
          <w:p w14:paraId="0066674A" w14:textId="1890F7E8" w:rsidR="00F27AF8" w:rsidRPr="0094332D" w:rsidRDefault="00F27AF8" w:rsidP="00F27AF8">
            <w:pPr>
              <w:pStyle w:val="Heading1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(0:00–0:25)</w:t>
            </w:r>
          </w:p>
          <w:p w14:paraId="76FC8AEC" w14:textId="32624E66" w:rsidR="00162457" w:rsidRPr="0094332D" w:rsidRDefault="00162457">
            <w:pPr>
              <w:rPr>
                <w:rFonts w:ascii="Unity" w:eastAsia="Gulim" w:hAnsi="Unity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948" w:type="dxa"/>
          </w:tcPr>
          <w:p w14:paraId="13CF3BBB" w14:textId="11733460" w:rsidR="00F27AF8" w:rsidRPr="0094332D" w:rsidRDefault="00F27AF8" w:rsidP="00F27AF8">
            <w:pPr>
              <w:pStyle w:val="Heading3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FOOTAGE</w:t>
            </w:r>
            <w:r w:rsidR="0094332D"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:</w:t>
            </w:r>
          </w:p>
          <w:p w14:paraId="276EA1A8" w14:textId="77777777" w:rsidR="00F27AF8" w:rsidRPr="0094332D" w:rsidRDefault="00F27AF8" w:rsidP="00F27AF8">
            <w:pPr>
              <w:pStyle w:val="NormalWeb"/>
              <w:numPr>
                <w:ilvl w:val="0"/>
                <w:numId w:val="21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Sunrise over American landscapes. Blue skies. Fields. Iconic landmarks. Slow confident build.</w:t>
            </w:r>
          </w:p>
          <w:p w14:paraId="5A3C8119" w14:textId="77777777" w:rsidR="00F27AF8" w:rsidRPr="0094332D" w:rsidRDefault="00F27AF8" w:rsidP="00F27AF8">
            <w:pPr>
              <w:pStyle w:val="NormalWeb"/>
              <w:numPr>
                <w:ilvl w:val="0"/>
                <w:numId w:val="21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3-year revenue &amp; operating income chart animates upward.</w:t>
            </w:r>
          </w:p>
          <w:p w14:paraId="5E317878" w14:textId="01B788BE" w:rsidR="00F27AF8" w:rsidRPr="0094332D" w:rsidRDefault="00F27AF8" w:rsidP="00F27AF8">
            <w:pPr>
              <w:pStyle w:val="NormalWeb"/>
              <w:numPr>
                <w:ilvl w:val="0"/>
                <w:numId w:val="21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 xml:space="preserve">Brand tiles appear across screen: Coke, BA, </w:t>
            </w:r>
            <w:proofErr w:type="spellStart"/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Fairlife</w:t>
            </w:r>
            <w:proofErr w:type="spellEnd"/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 xml:space="preserve">, TM, </w:t>
            </w:r>
            <w:proofErr w:type="spellStart"/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Pibb</w:t>
            </w:r>
            <w:proofErr w:type="spellEnd"/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.</w:t>
            </w:r>
          </w:p>
          <w:p w14:paraId="2AE76C03" w14:textId="77777777" w:rsidR="00F27AF8" w:rsidRPr="0094332D" w:rsidRDefault="00F27AF8" w:rsidP="00F27AF8">
            <w:pPr>
              <w:pStyle w:val="NormalWeb"/>
              <w:numPr>
                <w:ilvl w:val="0"/>
                <w:numId w:val="21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System Conference footage. Smiling teams. Bottlers shaking hands.</w:t>
            </w:r>
          </w:p>
          <w:p w14:paraId="0D683809" w14:textId="0BAD1088" w:rsidR="00F27AF8" w:rsidRPr="0094332D" w:rsidRDefault="00F27AF8" w:rsidP="00F27AF8">
            <w:pPr>
              <w:pStyle w:val="Heading3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SUPERS</w:t>
            </w:r>
            <w:r w:rsidR="0094332D"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:</w:t>
            </w:r>
          </w:p>
          <w:p w14:paraId="7F13952C" w14:textId="03E0AE8F" w:rsidR="00F27AF8" w:rsidRPr="0094332D" w:rsidRDefault="00F27AF8" w:rsidP="00F27AF8">
            <w:pPr>
              <w:pStyle w:val="NormalWeb"/>
              <w:numPr>
                <w:ilvl w:val="0"/>
                <w:numId w:val="22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“3 Consecutive Years of Growth”</w:t>
            </w:r>
          </w:p>
          <w:p w14:paraId="443510B3" w14:textId="77777777" w:rsidR="00F27AF8" w:rsidRPr="0094332D" w:rsidRDefault="00F27AF8" w:rsidP="00F27AF8">
            <w:pPr>
              <w:pStyle w:val="NormalWeb"/>
              <w:numPr>
                <w:ilvl w:val="0"/>
                <w:numId w:val="22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“Qualified for Woodruff Cup — Every Year Since Emerging Stronger”</w:t>
            </w:r>
          </w:p>
          <w:p w14:paraId="42CE6FAE" w14:textId="77777777" w:rsidR="00F27AF8" w:rsidRPr="0094332D" w:rsidRDefault="00F27AF8" w:rsidP="00F27AF8">
            <w:pPr>
              <w:pStyle w:val="NormalWeb"/>
              <w:numPr>
                <w:ilvl w:val="0"/>
                <w:numId w:val="22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lastRenderedPageBreak/>
              <w:t>“Fully Aligned Bottling System”</w:t>
            </w:r>
          </w:p>
          <w:p w14:paraId="049F3916" w14:textId="0BAF3662" w:rsidR="00F27AF8" w:rsidRPr="0094332D" w:rsidRDefault="00F27AF8" w:rsidP="00F27AF8">
            <w:pPr>
              <w:pStyle w:val="NormalWeb"/>
              <w:numPr>
                <w:ilvl w:val="0"/>
                <w:numId w:val="22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“</w:t>
            </w:r>
            <w:r w:rsidR="00273DBC">
              <w:rPr>
                <w:rFonts w:ascii="Unity" w:hAnsi="Unity"/>
                <w:color w:val="000000" w:themeColor="text1"/>
                <w:sz w:val="22"/>
                <w:szCs w:val="22"/>
              </w:rPr>
              <w:t>One</w:t>
            </w: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 xml:space="preserve"> Team”</w:t>
            </w:r>
          </w:p>
          <w:p w14:paraId="516A87F4" w14:textId="5C84D6C0" w:rsidR="00F27AF8" w:rsidRPr="0094332D" w:rsidRDefault="00F27AF8" w:rsidP="00AF35E4">
            <w:pPr>
              <w:spacing w:before="100" w:beforeAutospacing="1" w:after="100" w:afterAutospacing="1"/>
              <w:rPr>
                <w:rFonts w:ascii="Unity" w:hAnsi="Unity"/>
                <w:color w:val="000000" w:themeColor="text1"/>
                <w:sz w:val="22"/>
                <w:szCs w:val="22"/>
              </w:rPr>
            </w:pPr>
          </w:p>
        </w:tc>
      </w:tr>
      <w:tr w:rsidR="0094332D" w:rsidRPr="0094332D" w14:paraId="1FD1C60D" w14:textId="77777777" w:rsidTr="0094332D">
        <w:tc>
          <w:tcPr>
            <w:tcW w:w="3590" w:type="dxa"/>
          </w:tcPr>
          <w:p w14:paraId="3B9214C6" w14:textId="77777777" w:rsidR="00F27AF8" w:rsidRPr="0094332D" w:rsidRDefault="00F27AF8" w:rsidP="00F27AF8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</w:p>
          <w:p w14:paraId="2CA5B4E1" w14:textId="50828E18" w:rsidR="00F27AF8" w:rsidRPr="0094332D" w:rsidRDefault="00F27AF8" w:rsidP="00F27AF8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out of nowhere…</w:t>
            </w: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br/>
              <w:t>the perfect storm hit us.</w:t>
            </w:r>
          </w:p>
          <w:p w14:paraId="6C18EE62" w14:textId="77777777" w:rsidR="00F27AF8" w:rsidRPr="0094332D" w:rsidRDefault="00F27AF8" w:rsidP="00F27AF8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A large-scale Hispanic boycott.</w:t>
            </w: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br/>
              <w:t>Risk to our core trademark.</w:t>
            </w:r>
          </w:p>
          <w:p w14:paraId="137E0CDB" w14:textId="77777777" w:rsidR="00F27AF8" w:rsidRPr="0094332D" w:rsidRDefault="00F27AF8" w:rsidP="00F27AF8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Our second largest bottler losing 30% of business.</w:t>
            </w:r>
          </w:p>
          <w:p w14:paraId="65BFEC92" w14:textId="77777777" w:rsidR="00F27AF8" w:rsidRPr="0094332D" w:rsidRDefault="00F27AF8" w:rsidP="00F27AF8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 xml:space="preserve">An $800 million </w:t>
            </w:r>
            <w:proofErr w:type="spellStart"/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Fairlife</w:t>
            </w:r>
            <w:proofErr w:type="spellEnd"/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 xml:space="preserve"> investment off track.</w:t>
            </w:r>
          </w:p>
          <w:p w14:paraId="0EE39407" w14:textId="77777777" w:rsidR="00F27AF8" w:rsidRPr="0094332D" w:rsidRDefault="00F27AF8" w:rsidP="00F27AF8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A write-off on one of our biggest acquisitions.</w:t>
            </w:r>
          </w:p>
          <w:p w14:paraId="4BB2951A" w14:textId="77777777" w:rsidR="00F27AF8" w:rsidRPr="0094332D" w:rsidRDefault="00F27AF8" w:rsidP="00F27AF8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Tariffs threatening billions in cost.</w:t>
            </w:r>
          </w:p>
          <w:p w14:paraId="1D0EE801" w14:textId="77777777" w:rsidR="00F27AF8" w:rsidRPr="0094332D" w:rsidRDefault="00F27AF8" w:rsidP="00F27AF8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We finished Q1 behind plan.</w:t>
            </w:r>
          </w:p>
          <w:p w14:paraId="5FE734DF" w14:textId="77777777" w:rsidR="00F27AF8" w:rsidRPr="0094332D" w:rsidRDefault="00F27AF8" w:rsidP="00F27AF8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The year… looked lost.</w:t>
            </w:r>
          </w:p>
          <w:p w14:paraId="7D238B3B" w14:textId="77777777" w:rsidR="002C2AD1" w:rsidRPr="0094332D" w:rsidRDefault="002C2AD1">
            <w:pPr>
              <w:rPr>
                <w:rFonts w:ascii="Unity" w:eastAsia="Gulim" w:hAnsi="Unity" w:cs="Calibri"/>
                <w:i/>
                <w:iCs/>
                <w:color w:val="000000" w:themeColor="text1"/>
                <w:sz w:val="22"/>
                <w:szCs w:val="22"/>
              </w:rPr>
            </w:pPr>
          </w:p>
          <w:p w14:paraId="650F4B2B" w14:textId="71732A77" w:rsidR="00F27AF8" w:rsidRPr="0094332D" w:rsidRDefault="00F27AF8">
            <w:pPr>
              <w:rPr>
                <w:rFonts w:ascii="Unity" w:eastAsia="Gulim" w:hAnsi="Unity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eastAsia="Gulim" w:hAnsi="Unity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MUSIC/SFX:</w:t>
            </w:r>
          </w:p>
          <w:p w14:paraId="3F56F9F0" w14:textId="16C394E1" w:rsidR="00F27AF8" w:rsidRPr="0094332D" w:rsidRDefault="00F27AF8">
            <w:pPr>
              <w:rPr>
                <w:rFonts w:ascii="Unity" w:eastAsia="Gulim" w:hAnsi="Unity" w:cs="Calibri"/>
                <w:i/>
                <w:iCs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i/>
                <w:iCs/>
                <w:color w:val="000000" w:themeColor="text1"/>
                <w:sz w:val="22"/>
                <w:szCs w:val="22"/>
              </w:rPr>
              <w:t>Music shifts. Low percussion. Ominous tension.</w:t>
            </w:r>
          </w:p>
        </w:tc>
        <w:tc>
          <w:tcPr>
            <w:tcW w:w="2812" w:type="dxa"/>
          </w:tcPr>
          <w:p w14:paraId="2C69B201" w14:textId="77777777" w:rsidR="00AF35E4" w:rsidRPr="0094332D" w:rsidRDefault="00AF35E4">
            <w:pPr>
              <w:rPr>
                <w:rFonts w:ascii="Unity" w:eastAsia="Gulim" w:hAnsi="Unity" w:cs="Calibri"/>
                <w:color w:val="000000" w:themeColor="text1"/>
                <w:sz w:val="22"/>
                <w:szCs w:val="22"/>
              </w:rPr>
            </w:pPr>
          </w:p>
          <w:p w14:paraId="22F29D20" w14:textId="77777777" w:rsidR="00F27AF8" w:rsidRPr="0094332D" w:rsidRDefault="00F27AF8">
            <w:pPr>
              <w:rPr>
                <w:rFonts w:ascii="Unity" w:hAnsi="Unity"/>
                <w:color w:val="000000" w:themeColor="text1"/>
                <w:sz w:val="22"/>
                <w:szCs w:val="22"/>
              </w:rPr>
            </w:pPr>
          </w:p>
          <w:p w14:paraId="7EB02EDE" w14:textId="28745642" w:rsidR="00F27AF8" w:rsidRPr="0094332D" w:rsidRDefault="00F27AF8">
            <w:pPr>
              <w:rPr>
                <w:rFonts w:ascii="Unity" w:hAnsi="Unity"/>
                <w:b/>
                <w:bCs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b/>
                <w:bCs/>
                <w:color w:val="000000" w:themeColor="text1"/>
                <w:sz w:val="22"/>
                <w:szCs w:val="22"/>
              </w:rPr>
              <w:t xml:space="preserve">CHAPTER 2: THE PERFECT STORM </w:t>
            </w:r>
          </w:p>
          <w:p w14:paraId="31FFF5BE" w14:textId="77777777" w:rsidR="00F27AF8" w:rsidRPr="0094332D" w:rsidRDefault="00F27AF8">
            <w:pPr>
              <w:rPr>
                <w:rFonts w:ascii="Unity" w:hAnsi="Unity"/>
                <w:color w:val="000000" w:themeColor="text1"/>
                <w:sz w:val="22"/>
                <w:szCs w:val="22"/>
              </w:rPr>
            </w:pPr>
          </w:p>
          <w:p w14:paraId="20A63161" w14:textId="77777777" w:rsidR="00016B25" w:rsidRPr="0094332D" w:rsidRDefault="00F27AF8">
            <w:p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(0:25–0:55)</w:t>
            </w:r>
          </w:p>
          <w:p w14:paraId="7164FA8A" w14:textId="77777777" w:rsidR="00F27AF8" w:rsidRPr="0094332D" w:rsidRDefault="00F27AF8">
            <w:pPr>
              <w:rPr>
                <w:rFonts w:ascii="Unity" w:hAnsi="Unity"/>
                <w:color w:val="000000" w:themeColor="text1"/>
                <w:sz w:val="22"/>
                <w:szCs w:val="22"/>
              </w:rPr>
            </w:pPr>
          </w:p>
          <w:p w14:paraId="06BF33BF" w14:textId="11B8645A" w:rsidR="00F27AF8" w:rsidRPr="0094332D" w:rsidRDefault="00F27AF8">
            <w:pPr>
              <w:rPr>
                <w:rFonts w:ascii="Unity" w:eastAsia="Gulim" w:hAnsi="Unity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948" w:type="dxa"/>
          </w:tcPr>
          <w:p w14:paraId="2CF89D51" w14:textId="77777777" w:rsidR="00F27AF8" w:rsidRPr="0094332D" w:rsidRDefault="00F27AF8" w:rsidP="00F27AF8">
            <w:pPr>
              <w:pStyle w:val="Heading3"/>
              <w:rPr>
                <w:rFonts w:ascii="Unity" w:hAnsi="Unity"/>
                <w:color w:val="000000" w:themeColor="text1"/>
                <w:sz w:val="22"/>
                <w:szCs w:val="22"/>
              </w:rPr>
            </w:pPr>
          </w:p>
          <w:p w14:paraId="0BFAB0B0" w14:textId="095FFA17" w:rsidR="00F27AF8" w:rsidRPr="0094332D" w:rsidRDefault="00F27AF8" w:rsidP="00F27AF8">
            <w:pPr>
              <w:pStyle w:val="Heading3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FOOTAGE</w:t>
            </w:r>
            <w:r w:rsidR="0094332D"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:</w:t>
            </w:r>
          </w:p>
          <w:p w14:paraId="2B884267" w14:textId="06AF0ABF" w:rsidR="00733CBF" w:rsidRDefault="00F27AF8" w:rsidP="00F27AF8">
            <w:pPr>
              <w:pStyle w:val="NormalWeb"/>
              <w:numPr>
                <w:ilvl w:val="0"/>
                <w:numId w:val="23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Sun flickers. Dark clouds roll in.</w:t>
            </w: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br/>
              <w:t>Cut to stylized tsunami wave</w:t>
            </w:r>
            <w:r w:rsidR="00733CBF">
              <w:rPr>
                <w:rFonts w:ascii="Unity" w:hAnsi="Unity"/>
                <w:color w:val="000000" w:themeColor="text1"/>
                <w:sz w:val="22"/>
                <w:szCs w:val="22"/>
              </w:rPr>
              <w:t xml:space="preserve"> transition.=</w:t>
            </w: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.</w:t>
            </w:r>
          </w:p>
          <w:p w14:paraId="2B590896" w14:textId="38F301FB" w:rsidR="00F27AF8" w:rsidRPr="0094332D" w:rsidRDefault="00F27AF8" w:rsidP="00733CBF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Smash cuts of headlines</w:t>
            </w:r>
            <w:r w:rsidR="00733CBF">
              <w:rPr>
                <w:rFonts w:ascii="Unity" w:hAnsi="Unity"/>
                <w:color w:val="000000" w:themeColor="text1"/>
                <w:sz w:val="22"/>
                <w:szCs w:val="22"/>
              </w:rPr>
              <w:t>:</w:t>
            </w:r>
          </w:p>
          <w:p w14:paraId="4A01602E" w14:textId="15E41422" w:rsidR="00733CBF" w:rsidRPr="00733CBF" w:rsidRDefault="00F27AF8" w:rsidP="00733CBF">
            <w:pPr>
              <w:pStyle w:val="NormalWeb"/>
              <w:numPr>
                <w:ilvl w:val="0"/>
                <w:numId w:val="23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Fake deportation video imagery (tasteful, not exploitative).</w:t>
            </w: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br/>
              <w:t>Hispanic boycott headlines.</w:t>
            </w:r>
            <w:r w:rsidR="00733CBF">
              <w:rPr>
                <w:rFonts w:ascii="Unity" w:hAnsi="Unity"/>
                <w:color w:val="000000" w:themeColor="text1"/>
                <w:sz w:val="22"/>
                <w:szCs w:val="22"/>
              </w:rPr>
              <w:t xml:space="preserve"> (</w:t>
            </w:r>
            <w:hyperlink r:id="rId7" w:history="1">
              <w:r w:rsidR="00733CBF" w:rsidRPr="00733CBF">
                <w:rPr>
                  <w:rStyle w:val="Hyperlink"/>
                  <w:rFonts w:ascii="Unity" w:hAnsi="Unity"/>
                  <w:sz w:val="22"/>
                  <w:szCs w:val="22"/>
                </w:rPr>
                <w:t>PROJECT TRUST</w:t>
              </w:r>
            </w:hyperlink>
            <w:r w:rsidR="00733CBF">
              <w:rPr>
                <w:rFonts w:ascii="Unity" w:hAnsi="Unity"/>
                <w:color w:val="000000" w:themeColor="text1"/>
                <w:sz w:val="22"/>
                <w:szCs w:val="22"/>
              </w:rPr>
              <w:t>)</w:t>
            </w:r>
          </w:p>
          <w:p w14:paraId="1956008A" w14:textId="7AFAE86C" w:rsidR="00F27AF8" w:rsidRPr="0094332D" w:rsidRDefault="00F27AF8" w:rsidP="00F27AF8">
            <w:pPr>
              <w:pStyle w:val="NormalWeb"/>
              <w:numPr>
                <w:ilvl w:val="0"/>
                <w:numId w:val="23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hyperlink r:id="rId8" w:history="1">
              <w:r w:rsidRPr="00733CBF">
                <w:rPr>
                  <w:rStyle w:val="Hyperlink"/>
                  <w:rFonts w:ascii="Unity" w:hAnsi="Unity"/>
                  <w:sz w:val="22"/>
                  <w:szCs w:val="22"/>
                </w:rPr>
                <w:t>Cane sugar POV headlines.</w:t>
              </w:r>
            </w:hyperlink>
          </w:p>
          <w:p w14:paraId="1D31D1E8" w14:textId="4302F735" w:rsidR="00F27AF8" w:rsidRPr="0094332D" w:rsidRDefault="00F27AF8" w:rsidP="00F27AF8">
            <w:pPr>
              <w:pStyle w:val="NormalWeb"/>
              <w:numPr>
                <w:ilvl w:val="0"/>
                <w:numId w:val="23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hyperlink r:id="rId9" w:history="1">
              <w:r w:rsidRPr="00733CBF">
                <w:rPr>
                  <w:rStyle w:val="Hyperlink"/>
                  <w:rFonts w:ascii="Unity" w:hAnsi="Unity"/>
                  <w:sz w:val="22"/>
                  <w:szCs w:val="22"/>
                </w:rPr>
                <w:t>Reyes/Dr Pepper story</w:t>
              </w:r>
            </w:hyperlink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.</w:t>
            </w:r>
          </w:p>
          <w:p w14:paraId="48CFD9E2" w14:textId="64735DCF" w:rsidR="00F27AF8" w:rsidRPr="0094332D" w:rsidRDefault="00F27AF8" w:rsidP="00F27AF8">
            <w:pPr>
              <w:pStyle w:val="NormalWeb"/>
              <w:numPr>
                <w:ilvl w:val="0"/>
                <w:numId w:val="23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proofErr w:type="spellStart"/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Fairlife</w:t>
            </w:r>
            <w:proofErr w:type="spellEnd"/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 xml:space="preserve"> plant halted</w:t>
            </w:r>
            <w:r w:rsidR="005B0584">
              <w:rPr>
                <w:rFonts w:ascii="Unity" w:hAnsi="Unity"/>
                <w:color w:val="000000" w:themeColor="text1"/>
                <w:sz w:val="22"/>
                <w:szCs w:val="22"/>
              </w:rPr>
              <w:t>.</w:t>
            </w:r>
          </w:p>
          <w:p w14:paraId="5994D77B" w14:textId="5C3CA9B6" w:rsidR="00F27AF8" w:rsidRPr="0094332D" w:rsidRDefault="005B0584" w:rsidP="00F27AF8">
            <w:pPr>
              <w:pStyle w:val="NormalWeb"/>
              <w:numPr>
                <w:ilvl w:val="0"/>
                <w:numId w:val="23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hyperlink r:id="rId10" w:history="1">
              <w:proofErr w:type="spellStart"/>
              <w:r w:rsidR="00F27AF8" w:rsidRPr="005B0584">
                <w:rPr>
                  <w:rStyle w:val="Hyperlink"/>
                  <w:rFonts w:ascii="Unity" w:hAnsi="Unity"/>
                  <w:sz w:val="22"/>
                  <w:szCs w:val="22"/>
                </w:rPr>
                <w:t>BodyArmor</w:t>
              </w:r>
              <w:proofErr w:type="spellEnd"/>
              <w:r w:rsidR="00F27AF8" w:rsidRPr="005B0584">
                <w:rPr>
                  <w:rStyle w:val="Hyperlink"/>
                  <w:rFonts w:ascii="Unity" w:hAnsi="Unity"/>
                  <w:sz w:val="22"/>
                  <w:szCs w:val="22"/>
                </w:rPr>
                <w:t xml:space="preserve"> write-off press</w:t>
              </w:r>
            </w:hyperlink>
            <w:r w:rsidR="00F27AF8"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.</w:t>
            </w:r>
          </w:p>
          <w:p w14:paraId="11AB2242" w14:textId="6EA8B782" w:rsidR="00F27AF8" w:rsidRPr="0094332D" w:rsidRDefault="00F27AF8" w:rsidP="00F27AF8">
            <w:pPr>
              <w:pStyle w:val="NormalWeb"/>
              <w:numPr>
                <w:ilvl w:val="0"/>
                <w:numId w:val="23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Tariff headlines.</w:t>
            </w: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br/>
              <w:t>Crushed Coke can.</w:t>
            </w:r>
          </w:p>
          <w:p w14:paraId="26B3BFC4" w14:textId="3F676632" w:rsidR="00F27AF8" w:rsidRPr="0094332D" w:rsidRDefault="00F27AF8" w:rsidP="00F27AF8">
            <w:pPr>
              <w:pStyle w:val="Heading3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SUPERS:</w:t>
            </w:r>
          </w:p>
          <w:p w14:paraId="0D135E1B" w14:textId="77777777" w:rsidR="00733CBF" w:rsidRDefault="00F27AF8" w:rsidP="00F27AF8">
            <w:pPr>
              <w:pStyle w:val="NormalWeb"/>
              <w:numPr>
                <w:ilvl w:val="0"/>
                <w:numId w:val="24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 xml:space="preserve">“Volume Loss: XX MMUC” </w:t>
            </w:r>
          </w:p>
          <w:p w14:paraId="58D09B11" w14:textId="676324A6" w:rsidR="00F27AF8" w:rsidRPr="00733CBF" w:rsidRDefault="00733CBF" w:rsidP="00733CBF">
            <w:pPr>
              <w:pStyle w:val="NormalWeb"/>
              <w:numPr>
                <w:ilvl w:val="0"/>
                <w:numId w:val="24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>
              <w:rPr>
                <w:rFonts w:ascii="Unity" w:hAnsi="Unity"/>
                <w:color w:val="000000" w:themeColor="text1"/>
                <w:sz w:val="22"/>
                <w:szCs w:val="22"/>
              </w:rPr>
              <w:t>Rev Loss: $YY</w:t>
            </w:r>
          </w:p>
          <w:p w14:paraId="55D9C559" w14:textId="67F2E78D" w:rsidR="00F27AF8" w:rsidRPr="0094332D" w:rsidRDefault="00F27AF8" w:rsidP="00F27AF8">
            <w:pPr>
              <w:pStyle w:val="NormalWeb"/>
              <w:numPr>
                <w:ilvl w:val="0"/>
                <w:numId w:val="24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lastRenderedPageBreak/>
              <w:t>“$800MM Investment at Risk”</w:t>
            </w:r>
            <w:r w:rsidR="00733CBF">
              <w:rPr>
                <w:rFonts w:ascii="Unity" w:hAnsi="Unity"/>
                <w:color w:val="000000" w:themeColor="text1"/>
                <w:sz w:val="22"/>
                <w:szCs w:val="22"/>
              </w:rPr>
              <w:t xml:space="preserve"> (placeholder)</w:t>
            </w:r>
          </w:p>
          <w:p w14:paraId="1E74CFEF" w14:textId="77777777" w:rsidR="00F27AF8" w:rsidRPr="0094332D" w:rsidRDefault="00F27AF8" w:rsidP="00F27AF8">
            <w:pPr>
              <w:pStyle w:val="NormalWeb"/>
              <w:numPr>
                <w:ilvl w:val="0"/>
                <w:numId w:val="24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“$XB System Cost Exposure”</w:t>
            </w:r>
          </w:p>
          <w:p w14:paraId="0259CD2F" w14:textId="77777777" w:rsidR="00F27AF8" w:rsidRPr="0094332D" w:rsidRDefault="00F27AF8" w:rsidP="00F27AF8">
            <w:pPr>
              <w:pStyle w:val="NormalWeb"/>
              <w:numPr>
                <w:ilvl w:val="0"/>
                <w:numId w:val="24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“Q1 Behind Plan”</w:t>
            </w:r>
          </w:p>
          <w:p w14:paraId="7030EBC5" w14:textId="42609F2C" w:rsidR="002C2AD1" w:rsidRPr="0094332D" w:rsidRDefault="002C2AD1">
            <w:pPr>
              <w:rPr>
                <w:rFonts w:ascii="Unity" w:eastAsia="Gulim" w:hAnsi="Unity" w:cs="Calibri"/>
                <w:color w:val="000000" w:themeColor="text1"/>
                <w:sz w:val="22"/>
                <w:szCs w:val="22"/>
              </w:rPr>
            </w:pPr>
          </w:p>
        </w:tc>
      </w:tr>
      <w:tr w:rsidR="0094332D" w:rsidRPr="0094332D" w14:paraId="6F3A8A3F" w14:textId="77777777" w:rsidTr="0094332D">
        <w:tc>
          <w:tcPr>
            <w:tcW w:w="3590" w:type="dxa"/>
          </w:tcPr>
          <w:p w14:paraId="5A042B50" w14:textId="5F8DFD0E" w:rsidR="009A6747" w:rsidRPr="0094332D" w:rsidRDefault="009A6747" w:rsidP="009A6747">
            <w:pPr>
              <w:pStyle w:val="Heading3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lastRenderedPageBreak/>
              <w:t>VO</w:t>
            </w:r>
            <w:r w:rsidR="0094332D"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:</w:t>
            </w:r>
          </w:p>
          <w:p w14:paraId="6CFE7753" w14:textId="77777777" w:rsidR="009A6747" w:rsidRPr="0094332D" w:rsidRDefault="009A6747" w:rsidP="009A6747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But we are paid to be winners.</w:t>
            </w: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br/>
              <w:t>We are not paid to be victims.</w:t>
            </w:r>
          </w:p>
          <w:p w14:paraId="0353D4EA" w14:textId="02F49CCC" w:rsidR="009A6747" w:rsidRPr="0094332D" w:rsidRDefault="009A6747" w:rsidP="009A6747">
            <w:pPr>
              <w:pStyle w:val="Heading3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VO</w:t>
            </w:r>
            <w:r w:rsidR="0094332D"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:</w:t>
            </w:r>
          </w:p>
          <w:p w14:paraId="421BC723" w14:textId="77777777" w:rsidR="009A6747" w:rsidRPr="0094332D" w:rsidRDefault="009A6747" w:rsidP="009A6747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We switched to Wartime CEO mode.</w:t>
            </w:r>
          </w:p>
          <w:p w14:paraId="3EB3510D" w14:textId="77777777" w:rsidR="009A6747" w:rsidRPr="0094332D" w:rsidRDefault="009A6747" w:rsidP="009A6747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Driven by belief.</w:t>
            </w: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br/>
              <w:t>Discipline.</w:t>
            </w: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br/>
              <w:t>Learning.</w:t>
            </w:r>
          </w:p>
          <w:p w14:paraId="00392735" w14:textId="49C832D1" w:rsidR="009A6747" w:rsidRPr="0094332D" w:rsidRDefault="009A6747" w:rsidP="009A6747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One System</w:t>
            </w:r>
            <w:r w:rsidR="0094332D"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 xml:space="preserve">. One </w:t>
            </w: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Team.</w:t>
            </w:r>
          </w:p>
          <w:p w14:paraId="327F22BD" w14:textId="75C2137E" w:rsidR="0094332D" w:rsidRPr="0094332D" w:rsidRDefault="00733CBF" w:rsidP="009A6747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>
              <w:rPr>
                <w:rFonts w:ascii="Unity" w:hAnsi="Unity"/>
                <w:color w:val="000000" w:themeColor="text1"/>
                <w:sz w:val="22"/>
                <w:szCs w:val="22"/>
              </w:rPr>
              <w:t>---</w:t>
            </w:r>
          </w:p>
          <w:p w14:paraId="127F50B9" w14:textId="22CEC6CF" w:rsidR="009A6747" w:rsidRPr="0094332D" w:rsidRDefault="009A6747" w:rsidP="009A6747">
            <w:pPr>
              <w:pStyle w:val="Heading3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CUT TO EMPLOYEE TESTIMONIALS IN STUDIONOW STUDIO</w:t>
            </w:r>
          </w:p>
          <w:p w14:paraId="2F447C7C" w14:textId="67314EB1" w:rsidR="009A6747" w:rsidRPr="0094332D" w:rsidRDefault="009A6747" w:rsidP="009A6747">
            <w:pPr>
              <w:pStyle w:val="Heading3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---</w:t>
            </w:r>
          </w:p>
          <w:p w14:paraId="6F22F24A" w14:textId="77777777" w:rsidR="009A6747" w:rsidRPr="0094332D" w:rsidRDefault="009A6747" w:rsidP="009A6747">
            <w:pPr>
              <w:pStyle w:val="Heading3"/>
              <w:rPr>
                <w:rFonts w:ascii="Unity" w:hAnsi="Unity"/>
                <w:color w:val="000000" w:themeColor="text1"/>
                <w:sz w:val="22"/>
                <w:szCs w:val="22"/>
              </w:rPr>
            </w:pPr>
          </w:p>
          <w:p w14:paraId="2306DE28" w14:textId="77777777" w:rsidR="009A6747" w:rsidRPr="0094332D" w:rsidRDefault="009A6747" w:rsidP="009A6747">
            <w:pPr>
              <w:pStyle w:val="Heading3"/>
              <w:rPr>
                <w:rFonts w:ascii="Unity" w:hAnsi="Unity"/>
                <w:color w:val="000000" w:themeColor="text1"/>
                <w:sz w:val="22"/>
                <w:szCs w:val="22"/>
              </w:rPr>
            </w:pPr>
          </w:p>
          <w:p w14:paraId="70A9FB8D" w14:textId="77777777" w:rsidR="009A6747" w:rsidRPr="0094332D" w:rsidRDefault="009A6747" w:rsidP="009A6747">
            <w:pPr>
              <w:pStyle w:val="Heading3"/>
              <w:rPr>
                <w:rFonts w:ascii="Unity" w:hAnsi="Unity"/>
                <w:color w:val="000000" w:themeColor="text1"/>
                <w:sz w:val="22"/>
                <w:szCs w:val="22"/>
              </w:rPr>
            </w:pPr>
          </w:p>
          <w:p w14:paraId="40D20FE6" w14:textId="77777777" w:rsidR="009A6747" w:rsidRPr="0094332D" w:rsidRDefault="009A6747" w:rsidP="009A6747">
            <w:pPr>
              <w:pStyle w:val="Heading3"/>
              <w:rPr>
                <w:rFonts w:ascii="Unity" w:hAnsi="Unity"/>
                <w:color w:val="000000" w:themeColor="text1"/>
                <w:sz w:val="22"/>
                <w:szCs w:val="22"/>
              </w:rPr>
            </w:pPr>
          </w:p>
          <w:p w14:paraId="2B8CD14A" w14:textId="77777777" w:rsidR="009A6747" w:rsidRPr="0094332D" w:rsidRDefault="009A6747" w:rsidP="009A6747">
            <w:pPr>
              <w:pStyle w:val="Heading3"/>
              <w:rPr>
                <w:rFonts w:ascii="Unity" w:hAnsi="Unity"/>
                <w:color w:val="000000" w:themeColor="text1"/>
                <w:sz w:val="22"/>
                <w:szCs w:val="22"/>
              </w:rPr>
            </w:pPr>
          </w:p>
          <w:p w14:paraId="13E55B96" w14:textId="77777777" w:rsidR="009A6747" w:rsidRPr="0094332D" w:rsidRDefault="009A6747" w:rsidP="009A6747">
            <w:pPr>
              <w:pStyle w:val="Heading3"/>
              <w:rPr>
                <w:rFonts w:ascii="Unity" w:hAnsi="Unity"/>
                <w:color w:val="000000" w:themeColor="text1"/>
                <w:sz w:val="22"/>
                <w:szCs w:val="22"/>
              </w:rPr>
            </w:pPr>
          </w:p>
          <w:p w14:paraId="07B9E9F8" w14:textId="77777777" w:rsidR="009A6747" w:rsidRPr="0094332D" w:rsidRDefault="009A6747" w:rsidP="009A6747">
            <w:pPr>
              <w:pStyle w:val="Heading3"/>
              <w:rPr>
                <w:rFonts w:ascii="Unity" w:hAnsi="Unity"/>
                <w:color w:val="000000" w:themeColor="text1"/>
                <w:sz w:val="22"/>
                <w:szCs w:val="22"/>
              </w:rPr>
            </w:pPr>
          </w:p>
          <w:p w14:paraId="0AF9D900" w14:textId="77777777" w:rsidR="009A6747" w:rsidRPr="0094332D" w:rsidRDefault="009A6747" w:rsidP="009A6747">
            <w:pPr>
              <w:pStyle w:val="Heading3"/>
              <w:rPr>
                <w:rFonts w:ascii="Unity" w:hAnsi="Unity"/>
                <w:color w:val="000000" w:themeColor="text1"/>
                <w:sz w:val="22"/>
                <w:szCs w:val="22"/>
              </w:rPr>
            </w:pPr>
          </w:p>
          <w:p w14:paraId="4CCB2C2F" w14:textId="77777777" w:rsidR="009A6747" w:rsidRPr="0094332D" w:rsidRDefault="009A6747" w:rsidP="009A6747">
            <w:pPr>
              <w:pStyle w:val="Heading3"/>
              <w:rPr>
                <w:rFonts w:ascii="Unity" w:hAnsi="Unity"/>
                <w:color w:val="000000" w:themeColor="text1"/>
                <w:sz w:val="22"/>
                <w:szCs w:val="22"/>
              </w:rPr>
            </w:pPr>
          </w:p>
          <w:p w14:paraId="02A6C548" w14:textId="77777777" w:rsidR="009A6747" w:rsidRPr="0094332D" w:rsidRDefault="009A6747" w:rsidP="009A6747">
            <w:pPr>
              <w:pStyle w:val="Heading3"/>
              <w:rPr>
                <w:rFonts w:ascii="Unity" w:hAnsi="Unity"/>
                <w:color w:val="000000" w:themeColor="text1"/>
                <w:sz w:val="22"/>
                <w:szCs w:val="22"/>
              </w:rPr>
            </w:pPr>
          </w:p>
          <w:p w14:paraId="1BB4B006" w14:textId="77777777" w:rsidR="009A6747" w:rsidRPr="0094332D" w:rsidRDefault="009A6747" w:rsidP="009A6747">
            <w:pPr>
              <w:pStyle w:val="Heading3"/>
              <w:rPr>
                <w:rFonts w:ascii="Unity" w:hAnsi="Unity"/>
                <w:color w:val="000000" w:themeColor="text1"/>
                <w:sz w:val="22"/>
                <w:szCs w:val="22"/>
              </w:rPr>
            </w:pPr>
          </w:p>
          <w:p w14:paraId="58073870" w14:textId="77777777" w:rsidR="0094332D" w:rsidRPr="0094332D" w:rsidRDefault="0094332D" w:rsidP="009A6747">
            <w:pPr>
              <w:pStyle w:val="Heading3"/>
              <w:rPr>
                <w:rFonts w:ascii="Unity" w:hAnsi="Unity"/>
                <w:color w:val="000000" w:themeColor="text1"/>
                <w:sz w:val="22"/>
                <w:szCs w:val="22"/>
              </w:rPr>
            </w:pPr>
          </w:p>
          <w:p w14:paraId="15BA35CB" w14:textId="77777777" w:rsidR="0094332D" w:rsidRPr="0094332D" w:rsidRDefault="0094332D" w:rsidP="009A6747">
            <w:pPr>
              <w:pStyle w:val="Heading3"/>
              <w:rPr>
                <w:rFonts w:ascii="Unity" w:hAnsi="Unity"/>
              </w:rPr>
            </w:pPr>
          </w:p>
          <w:p w14:paraId="76FE363A" w14:textId="77777777" w:rsidR="0094332D" w:rsidRPr="0094332D" w:rsidRDefault="0094332D" w:rsidP="009A6747">
            <w:pPr>
              <w:pStyle w:val="Heading3"/>
              <w:rPr>
                <w:rFonts w:ascii="Unity" w:hAnsi="Unity"/>
              </w:rPr>
            </w:pPr>
          </w:p>
          <w:p w14:paraId="00C62145" w14:textId="135293A7" w:rsidR="009A6747" w:rsidRPr="0094332D" w:rsidRDefault="009A6747" w:rsidP="009A6747">
            <w:pPr>
              <w:pStyle w:val="Heading3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VO</w:t>
            </w:r>
            <w:r w:rsidR="0094332D"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:</w:t>
            </w:r>
          </w:p>
          <w:p w14:paraId="4BF6FDE0" w14:textId="77777777" w:rsidR="009A6747" w:rsidRPr="0094332D" w:rsidRDefault="009A6747" w:rsidP="009A6747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We moved with unprecedented speed.</w:t>
            </w:r>
          </w:p>
          <w:p w14:paraId="5D7661DA" w14:textId="77777777" w:rsidR="009A6747" w:rsidRPr="0094332D" w:rsidRDefault="009A6747" w:rsidP="009A6747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Seven days to re-align Coke.</w:t>
            </w: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br/>
              <w:t xml:space="preserve">Ninety days to relaunch Mr. </w:t>
            </w:r>
            <w:proofErr w:type="spellStart"/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Pibb</w:t>
            </w:r>
            <w:proofErr w:type="spellEnd"/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.</w:t>
            </w: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br/>
              <w:t>Weekly drumbeat on glass bottle.</w:t>
            </w: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br/>
              <w:t>Continuous engagement with bottlers.</w:t>
            </w: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br/>
              <w:t>Direct administration dialogue.</w:t>
            </w:r>
          </w:p>
          <w:p w14:paraId="2194C795" w14:textId="77777777" w:rsidR="009A6747" w:rsidRPr="0094332D" w:rsidRDefault="009A6747" w:rsidP="009A6747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One system.</w:t>
            </w: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br/>
              <w:t>Moving as one.</w:t>
            </w:r>
          </w:p>
          <w:p w14:paraId="08E1F68A" w14:textId="77777777" w:rsidR="009A6747" w:rsidRPr="0094332D" w:rsidRDefault="009A6747" w:rsidP="009A6747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</w:p>
          <w:p w14:paraId="43C911C7" w14:textId="77777777" w:rsidR="009A6747" w:rsidRPr="0094332D" w:rsidRDefault="009A6747" w:rsidP="009A6747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</w:p>
          <w:p w14:paraId="6110231C" w14:textId="440EE353" w:rsidR="009A6747" w:rsidRPr="0094332D" w:rsidRDefault="009A6747" w:rsidP="009A6747">
            <w:pPr>
              <w:pStyle w:val="NormalWeb"/>
              <w:rPr>
                <w:rFonts w:ascii="Unity" w:hAnsi="Unity"/>
                <w:b/>
                <w:bCs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b/>
                <w:bCs/>
                <w:color w:val="000000" w:themeColor="text1"/>
                <w:sz w:val="22"/>
                <w:szCs w:val="22"/>
              </w:rPr>
              <w:t>MUSIC/SFX</w:t>
            </w:r>
            <w:r w:rsidR="0094332D" w:rsidRPr="0094332D">
              <w:rPr>
                <w:rFonts w:ascii="Unity" w:hAnsi="Unity"/>
                <w:b/>
                <w:bCs/>
                <w:color w:val="000000" w:themeColor="text1"/>
                <w:sz w:val="22"/>
                <w:szCs w:val="22"/>
              </w:rPr>
              <w:t>:</w:t>
            </w:r>
          </w:p>
          <w:p w14:paraId="63B95B5F" w14:textId="77777777" w:rsidR="009A6747" w:rsidRPr="0094332D" w:rsidRDefault="009A6747" w:rsidP="009A6747">
            <w:pPr>
              <w:pStyle w:val="NormalWeb"/>
              <w:rPr>
                <w:rFonts w:ascii="Unity" w:hAnsi="Unity"/>
                <w:i/>
                <w:iCs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i/>
                <w:iCs/>
                <w:color w:val="000000" w:themeColor="text1"/>
                <w:sz w:val="22"/>
                <w:szCs w:val="22"/>
              </w:rPr>
              <w:t>Music lifts.</w:t>
            </w:r>
          </w:p>
          <w:p w14:paraId="407BDAD3" w14:textId="77777777" w:rsidR="009A6747" w:rsidRPr="0094332D" w:rsidRDefault="009A6747" w:rsidP="009A6747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</w:p>
          <w:p w14:paraId="33630FB0" w14:textId="77777777" w:rsidR="009A6747" w:rsidRPr="0094332D" w:rsidRDefault="009A6747" w:rsidP="009A6747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</w:p>
          <w:p w14:paraId="668EB971" w14:textId="4CE00CCE" w:rsidR="00162457" w:rsidRPr="0094332D" w:rsidRDefault="00162457">
            <w:pPr>
              <w:rPr>
                <w:rFonts w:ascii="Unity" w:eastAsia="Gulim" w:hAnsi="Unity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812" w:type="dxa"/>
          </w:tcPr>
          <w:p w14:paraId="29B1D2E9" w14:textId="3834E091" w:rsidR="00F27AF8" w:rsidRPr="0094332D" w:rsidRDefault="00F27AF8" w:rsidP="00F27AF8">
            <w:pPr>
              <w:pStyle w:val="Heading1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b/>
                <w:bCs/>
                <w:color w:val="000000" w:themeColor="text1"/>
                <w:sz w:val="22"/>
                <w:szCs w:val="22"/>
              </w:rPr>
              <w:lastRenderedPageBreak/>
              <w:t>CHAPTER 3: WARTIME MODE</w:t>
            </w: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 xml:space="preserve"> (0:55–1:30)</w:t>
            </w:r>
          </w:p>
          <w:p w14:paraId="0C6D1B1E" w14:textId="5C31D3AC" w:rsidR="00162457" w:rsidRPr="0094332D" w:rsidRDefault="00162457" w:rsidP="009A6747">
            <w:pPr>
              <w:pStyle w:val="NormalWeb"/>
              <w:rPr>
                <w:rFonts w:ascii="Unity" w:eastAsia="Gulim" w:hAnsi="Unity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948" w:type="dxa"/>
          </w:tcPr>
          <w:p w14:paraId="64F8C3C6" w14:textId="4209FF2D" w:rsidR="00F27AF8" w:rsidRPr="0094332D" w:rsidRDefault="00F27AF8" w:rsidP="00F27AF8">
            <w:pPr>
              <w:pStyle w:val="Heading3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VISUAL</w:t>
            </w:r>
            <w:r w:rsidR="0094332D"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:</w:t>
            </w:r>
          </w:p>
          <w:p w14:paraId="4F784820" w14:textId="7B545815" w:rsidR="00733CBF" w:rsidRDefault="00F27AF8" w:rsidP="00733CBF">
            <w:pPr>
              <w:pStyle w:val="NormalWeb"/>
              <w:numPr>
                <w:ilvl w:val="0"/>
                <w:numId w:val="26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Black and white photo of Roberto Goizueta.</w:t>
            </w:r>
          </w:p>
          <w:p w14:paraId="151004B4" w14:textId="77777777" w:rsidR="00733CBF" w:rsidRPr="00733CBF" w:rsidRDefault="00733CBF" w:rsidP="00733CBF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</w:p>
          <w:p w14:paraId="62774590" w14:textId="73D79E84" w:rsidR="0094332D" w:rsidRPr="0094332D" w:rsidRDefault="009A6747" w:rsidP="0094332D">
            <w:pPr>
              <w:pStyle w:val="NormalWeb"/>
              <w:numPr>
                <w:ilvl w:val="0"/>
                <w:numId w:val="26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Cut to Jennifer Mann email (stylized screen graphic).</w:t>
            </w:r>
          </w:p>
          <w:p w14:paraId="2FB85BE3" w14:textId="77777777" w:rsidR="009A6747" w:rsidRPr="0094332D" w:rsidRDefault="009A6747" w:rsidP="009A6747">
            <w:pPr>
              <w:pStyle w:val="NormalWeb"/>
              <w:ind w:left="720"/>
              <w:rPr>
                <w:rFonts w:ascii="Unity" w:hAnsi="Unity"/>
                <w:color w:val="000000" w:themeColor="text1"/>
                <w:sz w:val="22"/>
                <w:szCs w:val="22"/>
              </w:rPr>
            </w:pPr>
          </w:p>
          <w:p w14:paraId="12D9248F" w14:textId="77777777" w:rsidR="0094332D" w:rsidRPr="0094332D" w:rsidRDefault="0094332D" w:rsidP="009A6747">
            <w:pPr>
              <w:pStyle w:val="NormalWeb"/>
              <w:rPr>
                <w:rStyle w:val="Strong"/>
                <w:rFonts w:ascii="Unity" w:hAnsi="Unity"/>
              </w:rPr>
            </w:pPr>
          </w:p>
          <w:p w14:paraId="373BD894" w14:textId="0AE7BA2F" w:rsidR="00733CBF" w:rsidRDefault="00733CBF" w:rsidP="009A6747">
            <w:pPr>
              <w:pStyle w:val="NormalWeb"/>
              <w:rPr>
                <w:rStyle w:val="Strong"/>
                <w:rFonts w:ascii="Unity" w:hAnsi="Unity"/>
                <w:color w:val="000000" w:themeColor="text1"/>
                <w:sz w:val="22"/>
                <w:szCs w:val="22"/>
              </w:rPr>
            </w:pPr>
            <w:r>
              <w:rPr>
                <w:rStyle w:val="Strong"/>
                <w:rFonts w:ascii="Unity" w:hAnsi="Unity"/>
                <w:color w:val="000000" w:themeColor="text1"/>
                <w:sz w:val="22"/>
                <w:szCs w:val="22"/>
              </w:rPr>
              <w:t>---</w:t>
            </w:r>
          </w:p>
          <w:p w14:paraId="5A899FA1" w14:textId="2291321A" w:rsidR="009A6747" w:rsidRPr="0094332D" w:rsidRDefault="009A6747" w:rsidP="009A6747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Style w:val="Strong"/>
                <w:rFonts w:ascii="Unity" w:hAnsi="Unity"/>
                <w:color w:val="000000" w:themeColor="text1"/>
                <w:sz w:val="22"/>
                <w:szCs w:val="22"/>
              </w:rPr>
              <w:t>Daniel Langston</w:t>
            </w:r>
          </w:p>
          <w:p w14:paraId="6CBDB78E" w14:textId="77777777" w:rsidR="009A6747" w:rsidRPr="0094332D" w:rsidRDefault="009A6747" w:rsidP="009A6747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“We had seven days to replan Coke, and we did just that.”</w:t>
            </w:r>
          </w:p>
          <w:p w14:paraId="4537BB25" w14:textId="77777777" w:rsidR="009A6747" w:rsidRPr="0094332D" w:rsidRDefault="009A6747" w:rsidP="009A6747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Style w:val="Strong"/>
                <w:rFonts w:ascii="Unity" w:hAnsi="Unity"/>
                <w:color w:val="000000" w:themeColor="text1"/>
                <w:sz w:val="22"/>
                <w:szCs w:val="22"/>
              </w:rPr>
              <w:t>Liz (Commercial)</w:t>
            </w:r>
          </w:p>
          <w:p w14:paraId="06135E53" w14:textId="77777777" w:rsidR="009A6747" w:rsidRPr="0094332D" w:rsidRDefault="009A6747" w:rsidP="009A6747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 xml:space="preserve">“We re-launched Mr. </w:t>
            </w:r>
            <w:proofErr w:type="spellStart"/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Pibb</w:t>
            </w:r>
            <w:proofErr w:type="spellEnd"/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 xml:space="preserve"> in 90 days. I’ve never seen anything like it.”</w:t>
            </w:r>
          </w:p>
          <w:p w14:paraId="30164E80" w14:textId="77777777" w:rsidR="009A6747" w:rsidRPr="0094332D" w:rsidRDefault="009A6747" w:rsidP="009A6747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Style w:val="Strong"/>
                <w:rFonts w:ascii="Unity" w:hAnsi="Unity"/>
                <w:color w:val="000000" w:themeColor="text1"/>
                <w:sz w:val="22"/>
                <w:szCs w:val="22"/>
              </w:rPr>
              <w:t>Kristen (BA)</w:t>
            </w:r>
          </w:p>
          <w:p w14:paraId="62CE4EC1" w14:textId="77777777" w:rsidR="009A6747" w:rsidRPr="0094332D" w:rsidRDefault="009A6747" w:rsidP="009A6747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 xml:space="preserve">“We rebuilt </w:t>
            </w:r>
            <w:proofErr w:type="spellStart"/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BodyArmor</w:t>
            </w:r>
            <w:proofErr w:type="spellEnd"/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 xml:space="preserve"> with new identity and urgency.”</w:t>
            </w:r>
          </w:p>
          <w:p w14:paraId="1FB01C2E" w14:textId="77777777" w:rsidR="009A6747" w:rsidRPr="0094332D" w:rsidRDefault="009A6747" w:rsidP="009A6747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Style w:val="Strong"/>
                <w:rFonts w:ascii="Unity" w:hAnsi="Unity"/>
                <w:color w:val="000000" w:themeColor="text1"/>
                <w:sz w:val="22"/>
                <w:szCs w:val="22"/>
              </w:rPr>
              <w:lastRenderedPageBreak/>
              <w:t>Andrew / Bottler</w:t>
            </w:r>
          </w:p>
          <w:p w14:paraId="4235D0ED" w14:textId="77777777" w:rsidR="009A6747" w:rsidRPr="0094332D" w:rsidRDefault="009A6747" w:rsidP="009A6747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“Tariffs? We were scenario planning daily.”</w:t>
            </w:r>
          </w:p>
          <w:p w14:paraId="259CE120" w14:textId="77777777" w:rsidR="009A6747" w:rsidRPr="0094332D" w:rsidRDefault="009A6747" w:rsidP="009A6747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proofErr w:type="spellStart"/>
            <w:r w:rsidRPr="0094332D">
              <w:rPr>
                <w:rStyle w:val="Strong"/>
                <w:rFonts w:ascii="Unity" w:hAnsi="Unity"/>
                <w:color w:val="000000" w:themeColor="text1"/>
                <w:sz w:val="22"/>
                <w:szCs w:val="22"/>
              </w:rPr>
              <w:t>Fairlife</w:t>
            </w:r>
            <w:proofErr w:type="spellEnd"/>
            <w:r w:rsidRPr="0094332D">
              <w:rPr>
                <w:rStyle w:val="Strong"/>
                <w:rFonts w:ascii="Unity" w:hAnsi="Unity"/>
                <w:color w:val="000000" w:themeColor="text1"/>
                <w:sz w:val="22"/>
                <w:szCs w:val="22"/>
              </w:rPr>
              <w:t xml:space="preserve"> voice</w:t>
            </w:r>
          </w:p>
          <w:p w14:paraId="0E7557FA" w14:textId="77777777" w:rsidR="009A6747" w:rsidRPr="0094332D" w:rsidRDefault="009A6747" w:rsidP="009A6747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“We got the plant back on track.”</w:t>
            </w:r>
          </w:p>
          <w:p w14:paraId="18094B4F" w14:textId="77777777" w:rsidR="009A6747" w:rsidRPr="0094332D" w:rsidRDefault="009A6747" w:rsidP="009A6747">
            <w:pPr>
              <w:pStyle w:val="Heading3"/>
              <w:rPr>
                <w:rFonts w:ascii="Unity" w:hAnsi="Unity"/>
                <w:color w:val="000000" w:themeColor="text1"/>
                <w:sz w:val="22"/>
                <w:szCs w:val="22"/>
              </w:rPr>
            </w:pPr>
          </w:p>
          <w:p w14:paraId="49440816" w14:textId="77777777" w:rsidR="009A6747" w:rsidRPr="0094332D" w:rsidRDefault="009A6747" w:rsidP="009A6747">
            <w:pPr>
              <w:pStyle w:val="Heading3"/>
              <w:rPr>
                <w:rFonts w:ascii="Unity" w:hAnsi="Unity"/>
                <w:color w:val="000000" w:themeColor="text1"/>
                <w:sz w:val="22"/>
                <w:szCs w:val="22"/>
              </w:rPr>
            </w:pPr>
          </w:p>
          <w:p w14:paraId="0F44A5C2" w14:textId="77777777" w:rsidR="009A6747" w:rsidRPr="0094332D" w:rsidRDefault="009A6747" w:rsidP="009A6747">
            <w:pPr>
              <w:pStyle w:val="Heading3"/>
              <w:rPr>
                <w:rFonts w:ascii="Unity" w:hAnsi="Unity"/>
                <w:color w:val="000000" w:themeColor="text1"/>
                <w:sz w:val="22"/>
                <w:szCs w:val="22"/>
              </w:rPr>
            </w:pPr>
          </w:p>
          <w:p w14:paraId="3D409BB1" w14:textId="537FED65" w:rsidR="009A6747" w:rsidRPr="0094332D" w:rsidRDefault="009A6747" w:rsidP="009A6747">
            <w:pPr>
              <w:pStyle w:val="Heading3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VISUAL MONTAGE with VO</w:t>
            </w:r>
            <w:r w:rsidR="0094332D"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:</w:t>
            </w:r>
          </w:p>
          <w:p w14:paraId="55C28F2D" w14:textId="3F22FAF0" w:rsidR="009A6747" w:rsidRPr="0094332D" w:rsidRDefault="009A6747" w:rsidP="009A6747">
            <w:pPr>
              <w:pStyle w:val="NormalWeb"/>
              <w:numPr>
                <w:ilvl w:val="0"/>
                <w:numId w:val="27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 xml:space="preserve">Coke “For Everyone” spot with 100m views on YouTube timelapse of all the views on </w:t>
            </w:r>
            <w:proofErr w:type="spellStart"/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Youtube</w:t>
            </w:r>
            <w:proofErr w:type="spellEnd"/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.</w:t>
            </w:r>
          </w:p>
          <w:p w14:paraId="7DC3A4A0" w14:textId="77777777" w:rsidR="009A6747" w:rsidRPr="0094332D" w:rsidRDefault="009A6747" w:rsidP="009A6747">
            <w:pPr>
              <w:pStyle w:val="NormalWeb"/>
              <w:numPr>
                <w:ilvl w:val="0"/>
                <w:numId w:val="27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 xml:space="preserve">Mr. </w:t>
            </w:r>
            <w:proofErr w:type="spellStart"/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Pibb</w:t>
            </w:r>
            <w:proofErr w:type="spellEnd"/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 xml:space="preserve"> relaunch assets.</w:t>
            </w:r>
          </w:p>
          <w:p w14:paraId="79A840FA" w14:textId="77777777" w:rsidR="009A6747" w:rsidRPr="0094332D" w:rsidRDefault="009A6747" w:rsidP="009A6747">
            <w:pPr>
              <w:pStyle w:val="NormalWeb"/>
              <w:numPr>
                <w:ilvl w:val="0"/>
                <w:numId w:val="27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proofErr w:type="spellStart"/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BodyArmor</w:t>
            </w:r>
            <w:proofErr w:type="spellEnd"/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 xml:space="preserve"> new VIS.</w:t>
            </w:r>
          </w:p>
          <w:p w14:paraId="351902D4" w14:textId="77777777" w:rsidR="009A6747" w:rsidRPr="0094332D" w:rsidRDefault="009A6747" w:rsidP="009A6747">
            <w:pPr>
              <w:pStyle w:val="NormalWeb"/>
              <w:numPr>
                <w:ilvl w:val="0"/>
                <w:numId w:val="27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White House engagement moment.</w:t>
            </w:r>
          </w:p>
          <w:p w14:paraId="0697EB80" w14:textId="2F464F29" w:rsidR="005B0584" w:rsidRDefault="005B0584" w:rsidP="009A6747">
            <w:pPr>
              <w:pStyle w:val="NormalWeb"/>
              <w:numPr>
                <w:ilvl w:val="0"/>
                <w:numId w:val="27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>
              <w:rPr>
                <w:rFonts w:ascii="Unity" w:hAnsi="Unity"/>
                <w:color w:val="000000" w:themeColor="text1"/>
                <w:sz w:val="22"/>
                <w:szCs w:val="22"/>
              </w:rPr>
              <w:t>New g</w:t>
            </w:r>
            <w:r w:rsidR="009A6747"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lass bottle</w:t>
            </w:r>
          </w:p>
          <w:p w14:paraId="12A530AC" w14:textId="68C61A35" w:rsidR="009A6747" w:rsidRPr="0094332D" w:rsidRDefault="005B0584" w:rsidP="009A6747">
            <w:pPr>
              <w:pStyle w:val="NormalWeb"/>
              <w:numPr>
                <w:ilvl w:val="0"/>
                <w:numId w:val="27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>
              <w:rPr>
                <w:rFonts w:ascii="Unity" w:hAnsi="Unity"/>
                <w:color w:val="000000" w:themeColor="text1"/>
                <w:sz w:val="22"/>
                <w:szCs w:val="22"/>
              </w:rPr>
              <w:t>C</w:t>
            </w:r>
            <w:r w:rsidR="009A6747"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ane sugar</w:t>
            </w:r>
            <w:r>
              <w:rPr>
                <w:rFonts w:ascii="Unity" w:hAnsi="Unity"/>
                <w:color w:val="000000" w:themeColor="text1"/>
                <w:sz w:val="22"/>
                <w:szCs w:val="22"/>
              </w:rPr>
              <w:t xml:space="preserve"> product release</w:t>
            </w:r>
            <w:r w:rsidR="009A6747"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.</w:t>
            </w:r>
          </w:p>
          <w:p w14:paraId="0E23DB0F" w14:textId="77777777" w:rsidR="009A6747" w:rsidRPr="0094332D" w:rsidRDefault="009A6747" w:rsidP="009A6747">
            <w:pPr>
              <w:pStyle w:val="NormalWeb"/>
              <w:numPr>
                <w:ilvl w:val="0"/>
                <w:numId w:val="27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One System Meeting Conference.</w:t>
            </w:r>
          </w:p>
          <w:p w14:paraId="030CA029" w14:textId="77777777" w:rsidR="009A6747" w:rsidRPr="0094332D" w:rsidRDefault="009A6747" w:rsidP="009A6747">
            <w:pPr>
              <w:pStyle w:val="NormalWeb"/>
              <w:numPr>
                <w:ilvl w:val="0"/>
                <w:numId w:val="27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Bottler handshake.</w:t>
            </w:r>
          </w:p>
          <w:p w14:paraId="72A1BD60" w14:textId="22BE8BF9" w:rsidR="009A6747" w:rsidRPr="0094332D" w:rsidRDefault="009A6747" w:rsidP="009A6747">
            <w:pPr>
              <w:pStyle w:val="NormalWeb"/>
              <w:numPr>
                <w:ilvl w:val="0"/>
                <w:numId w:val="27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proofErr w:type="spellStart"/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Fairlife</w:t>
            </w:r>
            <w:proofErr w:type="spellEnd"/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 xml:space="preserve"> construction restart.</w:t>
            </w:r>
          </w:p>
          <w:p w14:paraId="40E5E5F8" w14:textId="77777777" w:rsidR="009A6747" w:rsidRPr="0094332D" w:rsidRDefault="009A6747" w:rsidP="009A6747">
            <w:pPr>
              <w:pStyle w:val="NormalWeb"/>
              <w:ind w:left="720"/>
              <w:rPr>
                <w:rFonts w:ascii="Unity" w:hAnsi="Unity"/>
                <w:color w:val="000000" w:themeColor="text1"/>
                <w:sz w:val="22"/>
                <w:szCs w:val="22"/>
              </w:rPr>
            </w:pPr>
          </w:p>
          <w:p w14:paraId="50B5F310" w14:textId="1DBD07F4" w:rsidR="00A55A9B" w:rsidRPr="0094332D" w:rsidRDefault="00A55A9B" w:rsidP="00F27AF8">
            <w:pPr>
              <w:pStyle w:val="NormalWeb"/>
              <w:ind w:left="720"/>
              <w:rPr>
                <w:rFonts w:ascii="Unity" w:eastAsia="Gulim" w:hAnsi="Unity" w:cs="Calibri"/>
                <w:color w:val="000000" w:themeColor="text1"/>
                <w:sz w:val="22"/>
                <w:szCs w:val="22"/>
              </w:rPr>
            </w:pPr>
          </w:p>
        </w:tc>
      </w:tr>
      <w:tr w:rsidR="0094332D" w:rsidRPr="0094332D" w14:paraId="2DD5CF50" w14:textId="77777777" w:rsidTr="0094332D">
        <w:tc>
          <w:tcPr>
            <w:tcW w:w="3590" w:type="dxa"/>
          </w:tcPr>
          <w:p w14:paraId="0ADB3DA1" w14:textId="77777777" w:rsidR="00B275FD" w:rsidRPr="0094332D" w:rsidRDefault="00B275FD">
            <w:pPr>
              <w:rPr>
                <w:rStyle w:val="Emphasis"/>
                <w:rFonts w:ascii="Unity" w:hAnsi="Unity" w:cs="Calibri"/>
                <w:color w:val="000000" w:themeColor="text1"/>
                <w:sz w:val="22"/>
                <w:szCs w:val="22"/>
              </w:rPr>
            </w:pPr>
          </w:p>
          <w:p w14:paraId="7C37594B" w14:textId="0A33B2D5" w:rsidR="009A6747" w:rsidRPr="0094332D" w:rsidRDefault="009A6747" w:rsidP="009A6747">
            <w:pPr>
              <w:pStyle w:val="Heading3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VO</w:t>
            </w:r>
            <w:r w:rsidR="0094332D"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:</w:t>
            </w:r>
          </w:p>
          <w:p w14:paraId="72698AE1" w14:textId="77777777" w:rsidR="009A6747" w:rsidRPr="0094332D" w:rsidRDefault="009A6747" w:rsidP="009A6747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And then…</w:t>
            </w: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br/>
              <w:t>the corner turned.</w:t>
            </w:r>
          </w:p>
          <w:p w14:paraId="5601C483" w14:textId="77777777" w:rsidR="009A6747" w:rsidRPr="0094332D" w:rsidRDefault="009A6747" w:rsidP="009A6747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Coke For Everyone — 100 million views.</w:t>
            </w:r>
          </w:p>
          <w:p w14:paraId="1CDCA94A" w14:textId="77777777" w:rsidR="009A6747" w:rsidRPr="0094332D" w:rsidRDefault="009A6747" w:rsidP="009A6747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Trademark growth returned.</w:t>
            </w:r>
          </w:p>
          <w:p w14:paraId="58572B3D" w14:textId="77777777" w:rsidR="009A6747" w:rsidRPr="0094332D" w:rsidRDefault="009A6747" w:rsidP="009A6747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 xml:space="preserve">Mr. </w:t>
            </w:r>
            <w:proofErr w:type="spellStart"/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Pibb</w:t>
            </w:r>
            <w:proofErr w:type="spellEnd"/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 xml:space="preserve"> gained share.</w:t>
            </w:r>
          </w:p>
          <w:p w14:paraId="23229535" w14:textId="77777777" w:rsidR="009A6747" w:rsidRPr="0094332D" w:rsidRDefault="009A6747" w:rsidP="009A6747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proofErr w:type="spellStart"/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Fairlife</w:t>
            </w:r>
            <w:proofErr w:type="spellEnd"/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 xml:space="preserve"> opened on schedule.</w:t>
            </w:r>
          </w:p>
          <w:p w14:paraId="00C2E820" w14:textId="77777777" w:rsidR="009A6747" w:rsidRPr="0094332D" w:rsidRDefault="009A6747" w:rsidP="009A6747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proofErr w:type="spellStart"/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BodyArmor</w:t>
            </w:r>
            <w:proofErr w:type="spellEnd"/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 xml:space="preserve"> stabilized.</w:t>
            </w:r>
          </w:p>
          <w:p w14:paraId="504FCD3F" w14:textId="77777777" w:rsidR="009A6747" w:rsidRPr="0094332D" w:rsidRDefault="009A6747" w:rsidP="009A6747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Full year metrics delivered.</w:t>
            </w:r>
          </w:p>
          <w:p w14:paraId="2081B784" w14:textId="77777777" w:rsidR="009A6747" w:rsidRPr="0094332D" w:rsidRDefault="009A6747" w:rsidP="009A6747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(Insert stats from Maharaj Singh once received.)</w:t>
            </w:r>
          </w:p>
          <w:p w14:paraId="5AEB78FB" w14:textId="77777777" w:rsidR="009A6747" w:rsidRPr="0094332D" w:rsidRDefault="009A6747" w:rsidP="009A6747">
            <w:pPr>
              <w:pStyle w:val="NormalWeb"/>
              <w:rPr>
                <w:rFonts w:ascii="Unity" w:hAnsi="Unity"/>
                <w:i/>
                <w:iCs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i/>
                <w:iCs/>
                <w:color w:val="000000" w:themeColor="text1"/>
                <w:sz w:val="22"/>
                <w:szCs w:val="22"/>
              </w:rPr>
              <w:t>MUSIC/SFX:</w:t>
            </w:r>
          </w:p>
          <w:p w14:paraId="33999101" w14:textId="544AF6D0" w:rsidR="009A6747" w:rsidRPr="0094332D" w:rsidRDefault="009A6747" w:rsidP="009A6747">
            <w:pPr>
              <w:pStyle w:val="NormalWeb"/>
              <w:rPr>
                <w:rFonts w:ascii="Unity" w:hAnsi="Unity"/>
                <w:i/>
                <w:iCs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i/>
                <w:iCs/>
                <w:color w:val="000000" w:themeColor="text1"/>
                <w:sz w:val="22"/>
                <w:szCs w:val="22"/>
              </w:rPr>
              <w:t>Music transitions to hopeful crescendo.</w:t>
            </w:r>
          </w:p>
          <w:p w14:paraId="42578BC3" w14:textId="77777777" w:rsidR="009A6747" w:rsidRPr="0094332D" w:rsidRDefault="009A6747" w:rsidP="009A6747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</w:p>
          <w:p w14:paraId="0DE7A059" w14:textId="3750FE50" w:rsidR="00A55A9B" w:rsidRPr="0094332D" w:rsidRDefault="00A55A9B">
            <w:pPr>
              <w:rPr>
                <w:rFonts w:ascii="Unity" w:eastAsia="Gulim" w:hAnsi="Unity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812" w:type="dxa"/>
          </w:tcPr>
          <w:p w14:paraId="17786CF9" w14:textId="77777777" w:rsidR="0094332D" w:rsidRPr="0094332D" w:rsidRDefault="009A6747" w:rsidP="009A6747">
            <w:pPr>
              <w:pStyle w:val="Heading1"/>
              <w:rPr>
                <w:rFonts w:ascii="Unity" w:hAnsi="Unity"/>
                <w:b/>
                <w:bCs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b/>
                <w:bCs/>
                <w:color w:val="000000" w:themeColor="text1"/>
                <w:sz w:val="22"/>
                <w:szCs w:val="22"/>
              </w:rPr>
              <w:t xml:space="preserve">CHAPTER 4 – THE TURNAROUND </w:t>
            </w:r>
          </w:p>
          <w:p w14:paraId="218C48B7" w14:textId="7C605A62" w:rsidR="009A6747" w:rsidRPr="0094332D" w:rsidRDefault="009A6747" w:rsidP="009A6747">
            <w:pPr>
              <w:pStyle w:val="Heading1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(1:30–1:55)</w:t>
            </w:r>
          </w:p>
          <w:p w14:paraId="09FF2F5B" w14:textId="0F044429" w:rsidR="008E4C46" w:rsidRPr="0094332D" w:rsidRDefault="008E4C46" w:rsidP="009A6747">
            <w:pPr>
              <w:pStyle w:val="NormalWeb"/>
              <w:rPr>
                <w:rFonts w:ascii="Unity" w:eastAsia="Gulim" w:hAnsi="Unity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948" w:type="dxa"/>
          </w:tcPr>
          <w:p w14:paraId="27901A9A" w14:textId="77777777" w:rsidR="008E4C46" w:rsidRPr="0094332D" w:rsidRDefault="008E4C46" w:rsidP="008E4C46">
            <w:pPr>
              <w:pStyle w:val="NormalWeb"/>
              <w:rPr>
                <w:rStyle w:val="Strong"/>
                <w:rFonts w:ascii="Unity" w:hAnsi="Unity"/>
                <w:b w:val="0"/>
                <w:bCs w:val="0"/>
                <w:color w:val="000000" w:themeColor="text1"/>
                <w:sz w:val="22"/>
                <w:szCs w:val="22"/>
              </w:rPr>
            </w:pPr>
          </w:p>
          <w:p w14:paraId="6FDC8898" w14:textId="01F93A3E" w:rsidR="009A6747" w:rsidRPr="0094332D" w:rsidRDefault="009A6747" w:rsidP="009A6747">
            <w:pPr>
              <w:pStyle w:val="Heading3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VISUAL</w:t>
            </w:r>
            <w:r w:rsidR="0094332D"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:</w:t>
            </w:r>
          </w:p>
          <w:p w14:paraId="086BCBED" w14:textId="77777777" w:rsidR="009A6747" w:rsidRPr="0094332D" w:rsidRDefault="009A6747" w:rsidP="009A6747">
            <w:pPr>
              <w:pStyle w:val="NormalWeb"/>
              <w:numPr>
                <w:ilvl w:val="0"/>
                <w:numId w:val="28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Flower blooming from Coke bottle (metaphor).</w:t>
            </w:r>
          </w:p>
          <w:p w14:paraId="5AFD7A1A" w14:textId="77777777" w:rsidR="009A6747" w:rsidRPr="0094332D" w:rsidRDefault="009A6747" w:rsidP="009A6747">
            <w:pPr>
              <w:pStyle w:val="NormalWeb"/>
              <w:numPr>
                <w:ilvl w:val="0"/>
                <w:numId w:val="28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Revenue/OI graph turning upward.</w:t>
            </w:r>
          </w:p>
          <w:p w14:paraId="779CAF35" w14:textId="77777777" w:rsidR="009A6747" w:rsidRPr="0094332D" w:rsidRDefault="009A6747" w:rsidP="009A6747">
            <w:pPr>
              <w:pStyle w:val="NormalWeb"/>
              <w:numPr>
                <w:ilvl w:val="0"/>
                <w:numId w:val="28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For Everyone YouTube view counter.</w:t>
            </w:r>
          </w:p>
          <w:p w14:paraId="3B923FA4" w14:textId="77777777" w:rsidR="009A6747" w:rsidRPr="0094332D" w:rsidRDefault="009A6747" w:rsidP="009A6747">
            <w:pPr>
              <w:pStyle w:val="NormalWeb"/>
              <w:numPr>
                <w:ilvl w:val="0"/>
                <w:numId w:val="28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proofErr w:type="spellStart"/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Fairlife</w:t>
            </w:r>
            <w:proofErr w:type="spellEnd"/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 xml:space="preserve"> plant opening footage.</w:t>
            </w:r>
          </w:p>
          <w:p w14:paraId="28E60D02" w14:textId="77777777" w:rsidR="009A6747" w:rsidRPr="0094332D" w:rsidRDefault="009A6747" w:rsidP="009A6747">
            <w:pPr>
              <w:pStyle w:val="NormalWeb"/>
              <w:numPr>
                <w:ilvl w:val="0"/>
                <w:numId w:val="28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Sports portfolio.</w:t>
            </w:r>
          </w:p>
          <w:p w14:paraId="749F9F4A" w14:textId="376C93DF" w:rsidR="009A6747" w:rsidRPr="0094332D" w:rsidRDefault="009A6747" w:rsidP="009A6747">
            <w:pPr>
              <w:pStyle w:val="NormalWeb"/>
              <w:numPr>
                <w:ilvl w:val="0"/>
                <w:numId w:val="28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proofErr w:type="spellStart"/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Pibb</w:t>
            </w:r>
            <w:proofErr w:type="spellEnd"/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 xml:space="preserve"> shelf wins</w:t>
            </w:r>
            <w:r w:rsidR="005B0584">
              <w:rPr>
                <w:rFonts w:ascii="Unity" w:hAnsi="Unity"/>
                <w:color w:val="000000" w:themeColor="text1"/>
                <w:sz w:val="22"/>
                <w:szCs w:val="22"/>
              </w:rPr>
              <w:t xml:space="preserve"> and visuals from the ad</w:t>
            </w: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.</w:t>
            </w:r>
          </w:p>
          <w:p w14:paraId="0961C7DA" w14:textId="77777777" w:rsidR="009A6747" w:rsidRDefault="009A6747" w:rsidP="009A6747">
            <w:pPr>
              <w:pStyle w:val="NormalWeb"/>
              <w:numPr>
                <w:ilvl w:val="0"/>
                <w:numId w:val="28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Glass bottle in market.</w:t>
            </w:r>
          </w:p>
          <w:p w14:paraId="2A287212" w14:textId="0FBC028C" w:rsidR="005B0584" w:rsidRPr="005B0584" w:rsidRDefault="005B0584" w:rsidP="005B0584">
            <w:pPr>
              <w:pStyle w:val="NormalWeb"/>
              <w:numPr>
                <w:ilvl w:val="0"/>
                <w:numId w:val="28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>
              <w:rPr>
                <w:rFonts w:ascii="Unity" w:hAnsi="Unity"/>
                <w:color w:val="000000" w:themeColor="text1"/>
                <w:sz w:val="22"/>
                <w:szCs w:val="22"/>
              </w:rPr>
              <w:t>New Body Armor vis ID.</w:t>
            </w:r>
          </w:p>
          <w:p w14:paraId="7A713064" w14:textId="0D0EBC7D" w:rsidR="009A6747" w:rsidRPr="0094332D" w:rsidRDefault="009A6747" w:rsidP="009A6747">
            <w:pPr>
              <w:pStyle w:val="NormalWeb"/>
              <w:numPr>
                <w:ilvl w:val="0"/>
                <w:numId w:val="28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System Conference applause.</w:t>
            </w:r>
          </w:p>
          <w:p w14:paraId="126E7126" w14:textId="77777777" w:rsidR="00162457" w:rsidRPr="0094332D" w:rsidRDefault="00162457" w:rsidP="00A55A9B">
            <w:pPr>
              <w:spacing w:before="100" w:beforeAutospacing="1" w:after="100" w:afterAutospacing="1"/>
              <w:rPr>
                <w:rFonts w:ascii="Unity" w:hAnsi="Unity" w:cs="Calibri"/>
                <w:color w:val="000000" w:themeColor="text1"/>
                <w:sz w:val="22"/>
                <w:szCs w:val="22"/>
              </w:rPr>
            </w:pPr>
          </w:p>
          <w:p w14:paraId="6E003D95" w14:textId="513C0F53" w:rsidR="0094332D" w:rsidRPr="0094332D" w:rsidRDefault="0094332D" w:rsidP="0094332D">
            <w:pPr>
              <w:pStyle w:val="Heading3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SUPERS:</w:t>
            </w:r>
          </w:p>
          <w:p w14:paraId="1A4774A4" w14:textId="77777777" w:rsidR="0094332D" w:rsidRPr="0094332D" w:rsidRDefault="0094332D" w:rsidP="0094332D">
            <w:pPr>
              <w:pStyle w:val="NormalWeb"/>
              <w:numPr>
                <w:ilvl w:val="0"/>
                <w:numId w:val="29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“100MM+ Views”</w:t>
            </w:r>
          </w:p>
          <w:p w14:paraId="425286A1" w14:textId="77777777" w:rsidR="0094332D" w:rsidRDefault="0094332D" w:rsidP="0094332D">
            <w:pPr>
              <w:pStyle w:val="NormalWeb"/>
              <w:numPr>
                <w:ilvl w:val="0"/>
                <w:numId w:val="29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“Trademark Growth: X%”</w:t>
            </w:r>
          </w:p>
          <w:p w14:paraId="1CFC5483" w14:textId="45F98CCF" w:rsidR="005B0584" w:rsidRPr="0094332D" w:rsidRDefault="005B0584" w:rsidP="0094332D">
            <w:pPr>
              <w:pStyle w:val="NormalWeb"/>
              <w:numPr>
                <w:ilvl w:val="0"/>
                <w:numId w:val="29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>
              <w:rPr>
                <w:rFonts w:ascii="Unity" w:hAnsi="Unity"/>
                <w:color w:val="000000" w:themeColor="text1"/>
                <w:sz w:val="22"/>
                <w:szCs w:val="22"/>
              </w:rPr>
              <w:t>Share %, Revenue %, UC %</w:t>
            </w:r>
          </w:p>
          <w:p w14:paraId="73039A2A" w14:textId="77777777" w:rsidR="0094332D" w:rsidRPr="0094332D" w:rsidRDefault="0094332D" w:rsidP="0094332D">
            <w:pPr>
              <w:pStyle w:val="NormalWeb"/>
              <w:numPr>
                <w:ilvl w:val="0"/>
                <w:numId w:val="29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 xml:space="preserve">“Mr. </w:t>
            </w:r>
            <w:proofErr w:type="spellStart"/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Pibb</w:t>
            </w:r>
            <w:proofErr w:type="spellEnd"/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 xml:space="preserve"> Share: +X”</w:t>
            </w:r>
          </w:p>
          <w:p w14:paraId="6C3E28A1" w14:textId="77777777" w:rsidR="0094332D" w:rsidRPr="0094332D" w:rsidRDefault="0094332D" w:rsidP="0094332D">
            <w:pPr>
              <w:pStyle w:val="NormalWeb"/>
              <w:numPr>
                <w:ilvl w:val="0"/>
                <w:numId w:val="29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“</w:t>
            </w:r>
            <w:proofErr w:type="spellStart"/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Fairlife</w:t>
            </w:r>
            <w:proofErr w:type="spellEnd"/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: On Schedule”</w:t>
            </w:r>
          </w:p>
          <w:p w14:paraId="27A98D92" w14:textId="45A5C140" w:rsidR="0094332D" w:rsidRPr="005B0584" w:rsidRDefault="0094332D" w:rsidP="005B0584">
            <w:pPr>
              <w:pStyle w:val="NormalWeb"/>
              <w:numPr>
                <w:ilvl w:val="0"/>
                <w:numId w:val="29"/>
              </w:numPr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 xml:space="preserve">“Delivered on All Woodruff </w:t>
            </w: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lastRenderedPageBreak/>
              <w:t>Metrics”</w:t>
            </w:r>
            <w:r w:rsidR="005B0584">
              <w:rPr>
                <w:rFonts w:ascii="Unity" w:hAnsi="Unity"/>
                <w:color w:val="000000" w:themeColor="text1"/>
                <w:sz w:val="22"/>
                <w:szCs w:val="22"/>
              </w:rPr>
              <w:t xml:space="preserve"> </w:t>
            </w:r>
            <w:r w:rsidR="005B0584" w:rsidRPr="005B0584">
              <w:rPr>
                <w:rFonts w:ascii="Unity" w:hAnsi="Unity"/>
                <w:b/>
                <w:bCs/>
                <w:color w:val="000000" w:themeColor="text1"/>
                <w:sz w:val="22"/>
                <w:szCs w:val="22"/>
              </w:rPr>
              <w:t>NEED DATA</w:t>
            </w:r>
          </w:p>
          <w:p w14:paraId="1DC8724E" w14:textId="05B80CD1" w:rsidR="0094332D" w:rsidRPr="0094332D" w:rsidRDefault="0094332D" w:rsidP="00A55A9B">
            <w:pPr>
              <w:spacing w:before="100" w:beforeAutospacing="1" w:after="100" w:afterAutospacing="1"/>
              <w:rPr>
                <w:rFonts w:ascii="Unity" w:hAnsi="Unity" w:cs="Calibri"/>
                <w:color w:val="000000" w:themeColor="text1"/>
                <w:sz w:val="22"/>
                <w:szCs w:val="22"/>
              </w:rPr>
            </w:pPr>
          </w:p>
        </w:tc>
      </w:tr>
      <w:tr w:rsidR="0094332D" w:rsidRPr="0094332D" w14:paraId="32D7994D" w14:textId="77777777" w:rsidTr="0094332D">
        <w:tc>
          <w:tcPr>
            <w:tcW w:w="3590" w:type="dxa"/>
          </w:tcPr>
          <w:p w14:paraId="2E77F80B" w14:textId="77777777" w:rsidR="00993D46" w:rsidRPr="0094332D" w:rsidRDefault="00993D46">
            <w:pPr>
              <w:rPr>
                <w:rStyle w:val="Emphasis"/>
                <w:rFonts w:ascii="Unity" w:hAnsi="Unity" w:cs="Calibri"/>
                <w:color w:val="000000" w:themeColor="text1"/>
                <w:sz w:val="22"/>
                <w:szCs w:val="22"/>
              </w:rPr>
            </w:pPr>
          </w:p>
          <w:p w14:paraId="5A1A3769" w14:textId="77777777" w:rsidR="0094332D" w:rsidRPr="0094332D" w:rsidRDefault="0094332D" w:rsidP="0094332D">
            <w:pPr>
              <w:pStyle w:val="Heading3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VO (calm, earned)</w:t>
            </w:r>
          </w:p>
          <w:p w14:paraId="3ACC8E10" w14:textId="77777777" w:rsidR="0094332D" w:rsidRPr="0094332D" w:rsidRDefault="0094332D" w:rsidP="0094332D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Winning isn’t everything.</w:t>
            </w:r>
          </w:p>
          <w:p w14:paraId="5472CA43" w14:textId="77777777" w:rsidR="0094332D" w:rsidRPr="0094332D" w:rsidRDefault="0094332D" w:rsidP="0094332D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But the will to win is everything.</w:t>
            </w:r>
          </w:p>
          <w:p w14:paraId="52C64CFF" w14:textId="77777777" w:rsidR="0094332D" w:rsidRPr="0094332D" w:rsidRDefault="0094332D" w:rsidP="0094332D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And this system…</w:t>
            </w: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br/>
              <w:t>refuses to lose.</w:t>
            </w:r>
          </w:p>
          <w:p w14:paraId="3843B8C3" w14:textId="6B5E3EA2" w:rsidR="00993D46" w:rsidRPr="0094332D" w:rsidRDefault="00993D46">
            <w:pPr>
              <w:rPr>
                <w:rFonts w:ascii="Unity" w:eastAsia="Gulim" w:hAnsi="Unity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812" w:type="dxa"/>
          </w:tcPr>
          <w:p w14:paraId="271CD123" w14:textId="77777777" w:rsidR="0094332D" w:rsidRPr="0094332D" w:rsidRDefault="0094332D" w:rsidP="0094332D">
            <w:pPr>
              <w:pStyle w:val="Heading1"/>
              <w:rPr>
                <w:rFonts w:ascii="Unity" w:hAnsi="Unity"/>
                <w:b/>
                <w:bCs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b/>
                <w:bCs/>
                <w:color w:val="000000" w:themeColor="text1"/>
                <w:sz w:val="22"/>
                <w:szCs w:val="22"/>
              </w:rPr>
              <w:t>CLOSE (1:55–2:00)</w:t>
            </w:r>
          </w:p>
          <w:p w14:paraId="178FF047" w14:textId="77777777" w:rsidR="0094332D" w:rsidRPr="0094332D" w:rsidRDefault="0094332D" w:rsidP="0094332D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Sun returns. Blue sky from Chapter 1.</w:t>
            </w:r>
          </w:p>
          <w:p w14:paraId="08018EFD" w14:textId="77777777" w:rsidR="0094332D" w:rsidRPr="0094332D" w:rsidRDefault="0094332D" w:rsidP="0094332D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System Conference group photo.</w:t>
            </w:r>
          </w:p>
          <w:p w14:paraId="1913E297" w14:textId="47E4945F" w:rsidR="008E4C46" w:rsidRPr="0094332D" w:rsidRDefault="008E4C46">
            <w:pPr>
              <w:rPr>
                <w:rFonts w:ascii="Unity" w:eastAsia="Gulim" w:hAnsi="Unity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948" w:type="dxa"/>
          </w:tcPr>
          <w:p w14:paraId="796C3598" w14:textId="77777777" w:rsidR="0094332D" w:rsidRPr="0094332D" w:rsidRDefault="0094332D" w:rsidP="0094332D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</w:p>
          <w:p w14:paraId="2E3F103C" w14:textId="4E1175DF" w:rsidR="0094332D" w:rsidRPr="0094332D" w:rsidRDefault="0094332D" w:rsidP="0094332D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System Conference group photo.</w:t>
            </w:r>
            <w:r w:rsidR="005B0584">
              <w:rPr>
                <w:rFonts w:ascii="Unity" w:hAnsi="Unity"/>
                <w:color w:val="000000" w:themeColor="text1"/>
                <w:sz w:val="22"/>
                <w:szCs w:val="22"/>
              </w:rPr>
              <w:t xml:space="preserve"> Opening slide of 3 year's being </w:t>
            </w:r>
            <w:proofErr w:type="gramStart"/>
            <w:r w:rsidR="005B0584">
              <w:rPr>
                <w:rFonts w:ascii="Unity" w:hAnsi="Unity"/>
                <w:color w:val="000000" w:themeColor="text1"/>
                <w:sz w:val="22"/>
                <w:szCs w:val="22"/>
              </w:rPr>
              <w:t>nominated, and</w:t>
            </w:r>
            <w:proofErr w:type="gramEnd"/>
            <w:r w:rsidR="005B0584">
              <w:rPr>
                <w:rFonts w:ascii="Unity" w:hAnsi="Unity"/>
                <w:color w:val="000000" w:themeColor="text1"/>
                <w:sz w:val="22"/>
                <w:szCs w:val="22"/>
              </w:rPr>
              <w:t xml:space="preserve"> add 4</w:t>
            </w:r>
            <w:r w:rsidR="005B0584" w:rsidRPr="005B0584">
              <w:rPr>
                <w:rFonts w:ascii="Unity" w:hAnsi="Unity"/>
                <w:color w:val="000000" w:themeColor="text1"/>
                <w:sz w:val="22"/>
                <w:szCs w:val="22"/>
                <w:vertAlign w:val="superscript"/>
              </w:rPr>
              <w:t>th</w:t>
            </w:r>
            <w:r w:rsidR="005B0584">
              <w:rPr>
                <w:rFonts w:ascii="Unity" w:hAnsi="Unity"/>
                <w:color w:val="000000" w:themeColor="text1"/>
                <w:sz w:val="22"/>
                <w:szCs w:val="22"/>
              </w:rPr>
              <w:t xml:space="preserve"> year.</w:t>
            </w:r>
          </w:p>
          <w:p w14:paraId="0D0C7B1C" w14:textId="77777777" w:rsidR="0094332D" w:rsidRPr="0094332D" w:rsidRDefault="0094332D" w:rsidP="0094332D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</w:p>
          <w:p w14:paraId="2C9BB962" w14:textId="77777777" w:rsidR="0094332D" w:rsidRPr="0094332D" w:rsidRDefault="0094332D" w:rsidP="0094332D">
            <w:pPr>
              <w:pStyle w:val="Heading3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FINAL SUPERS</w:t>
            </w:r>
          </w:p>
          <w:p w14:paraId="58280B9E" w14:textId="77777777" w:rsidR="0094332D" w:rsidRPr="0094332D" w:rsidRDefault="0094332D" w:rsidP="0094332D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“Back. Stronger.”</w:t>
            </w:r>
          </w:p>
          <w:p w14:paraId="6D23B73F" w14:textId="49157B4D" w:rsidR="0094332D" w:rsidRPr="0094332D" w:rsidRDefault="0094332D" w:rsidP="0094332D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br/>
              <w:t>“</w:t>
            </w:r>
            <w:r w:rsidRPr="0094332D">
              <w:rPr>
                <w:rFonts w:ascii="Unity" w:hAnsi="Unity"/>
                <w:color w:val="0A0A0A"/>
                <w:sz w:val="22"/>
                <w:szCs w:val="22"/>
                <w:shd w:val="clear" w:color="auto" w:fill="FFFFFF"/>
              </w:rPr>
              <w:t>There is no limit to what a man can do or where he can go if he doesn't mind who gets the credit".</w:t>
            </w:r>
            <w:r w:rsidRPr="0094332D">
              <w:rPr>
                <w:rStyle w:val="vkekvd"/>
                <w:rFonts w:ascii="Unity" w:hAnsi="Unity"/>
                <w:color w:val="0A0A0A"/>
                <w:sz w:val="22"/>
                <w:szCs w:val="22"/>
                <w:shd w:val="clear" w:color="auto" w:fill="FFFFFF"/>
              </w:rPr>
              <w:t> </w:t>
            </w:r>
          </w:p>
          <w:p w14:paraId="0E39D324" w14:textId="77777777" w:rsidR="0094332D" w:rsidRPr="0094332D" w:rsidRDefault="0094332D" w:rsidP="0094332D">
            <w:pPr>
              <w:pStyle w:val="NormalWeb"/>
              <w:rPr>
                <w:rFonts w:ascii="Unity" w:hAnsi="Unity"/>
                <w:color w:val="000000" w:themeColor="text1"/>
                <w:sz w:val="22"/>
                <w:szCs w:val="22"/>
              </w:rPr>
            </w:pPr>
            <w:r w:rsidRPr="0094332D">
              <w:rPr>
                <w:rFonts w:ascii="Unity" w:hAnsi="Unity"/>
                <w:color w:val="000000" w:themeColor="text1"/>
                <w:sz w:val="22"/>
                <w:szCs w:val="22"/>
              </w:rPr>
              <w:t>Fade out.</w:t>
            </w:r>
          </w:p>
          <w:p w14:paraId="2AE874DA" w14:textId="5990688C" w:rsidR="00FC6213" w:rsidRPr="0094332D" w:rsidRDefault="00FC6213">
            <w:pPr>
              <w:rPr>
                <w:rFonts w:ascii="Unity" w:hAnsi="Unity" w:cs="Calibri"/>
                <w:color w:val="000000" w:themeColor="text1"/>
                <w:sz w:val="22"/>
                <w:szCs w:val="22"/>
              </w:rPr>
            </w:pPr>
          </w:p>
        </w:tc>
      </w:tr>
    </w:tbl>
    <w:p w14:paraId="5088D736" w14:textId="77777777" w:rsidR="00B17BDF" w:rsidRPr="0094332D" w:rsidRDefault="00B17BDF">
      <w:pPr>
        <w:rPr>
          <w:rFonts w:ascii="Unity" w:eastAsia="Gulim" w:hAnsi="Unity" w:cs="Browallia New"/>
          <w:sz w:val="22"/>
          <w:szCs w:val="22"/>
        </w:rPr>
      </w:pPr>
    </w:p>
    <w:sectPr w:rsidR="00B17BDF" w:rsidRPr="0094332D" w:rsidSect="00C36090">
      <w:headerReference w:type="default" r:id="rId11"/>
      <w:footerReference w:type="even" r:id="rId12"/>
      <w:footerReference w:type="defaul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5A43" w14:textId="77777777" w:rsidR="0060186B" w:rsidRDefault="0060186B" w:rsidP="00824B23">
      <w:r>
        <w:separator/>
      </w:r>
    </w:p>
  </w:endnote>
  <w:endnote w:type="continuationSeparator" w:id="0">
    <w:p w14:paraId="04FCD1FC" w14:textId="77777777" w:rsidR="0060186B" w:rsidRDefault="0060186B" w:rsidP="00824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Unit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C56A6" w14:textId="2F4D73DA" w:rsidR="00824B23" w:rsidRDefault="00006FC4" w:rsidP="00B40C87">
    <w:pPr>
      <w:pStyle w:val="Footer"/>
      <w:framePr w:wrap="none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96248E3" wp14:editId="6A0C6B4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8405" cy="345440"/>
              <wp:effectExtent l="0" t="0" r="10795" b="0"/>
              <wp:wrapNone/>
              <wp:docPr id="412286882" name="Text Box 3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84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659743" w14:textId="5D68AB8C" w:rsidR="00006FC4" w:rsidRPr="00006FC4" w:rsidRDefault="00006FC4" w:rsidP="00006FC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6FC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6248E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lassified - Confidential" style="position:absolute;margin-left:0;margin-top:0;width:95.1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" filled="f" stroked="f">
              <v:textbox style="mso-fit-shape-to-text:t" inset="0,0,0,15pt">
                <w:txbxContent>
                  <w:p w14:paraId="1D659743" w14:textId="5D68AB8C" w:rsidR="00006FC4" w:rsidRPr="00006FC4" w:rsidRDefault="00006FC4" w:rsidP="00006FC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06FC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rStyle w:val="PageNumber"/>
      </w:rPr>
      <w:id w:val="1659969021"/>
      <w:docPartObj>
        <w:docPartGallery w:val="Page Numbers (Bottom of Page)"/>
        <w:docPartUnique/>
      </w:docPartObj>
    </w:sdtPr>
    <w:sdtContent>
      <w:p w14:paraId="773A300A" w14:textId="77777777" w:rsidR="00824B23" w:rsidRDefault="00824B23" w:rsidP="00B40C8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A752328" w14:textId="77777777" w:rsidR="00824B23" w:rsidRDefault="00824B23" w:rsidP="00824B2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E000A" w14:textId="4F7D51DB" w:rsidR="003A42BD" w:rsidRDefault="00006FC4" w:rsidP="003A42BD">
    <w:pPr>
      <w:pStyle w:val="Footer"/>
      <w:framePr w:wrap="none" w:vAnchor="text" w:hAnchor="margin" w:xAlign="right" w:y="1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4DB9A8" wp14:editId="678BFFCB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8405" cy="345440"/>
              <wp:effectExtent l="0" t="0" r="10795" b="0"/>
              <wp:wrapNone/>
              <wp:docPr id="567254506" name="Text Box 4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84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72CA78" w14:textId="5DCE3662" w:rsidR="00006FC4" w:rsidRPr="00006FC4" w:rsidRDefault="00006FC4" w:rsidP="00006FC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6FC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4DB9A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lassified - Confidential" style="position:absolute;margin-left:0;margin-top:0;width:95.1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" filled="f" stroked="f">
              <v:textbox style="mso-fit-shape-to-text:t" inset="0,0,0,15pt">
                <w:txbxContent>
                  <w:p w14:paraId="5B72CA78" w14:textId="5DCE3662" w:rsidR="00006FC4" w:rsidRPr="00006FC4" w:rsidRDefault="00006FC4" w:rsidP="00006FC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06FC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2343A9B" w14:textId="430C6C44" w:rsidR="00824B23" w:rsidRDefault="003A42BD" w:rsidP="003A42BD">
    <w:pPr>
      <w:pStyle w:val="Footer"/>
      <w:ind w:right="360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EA231F0" wp14:editId="039CF300">
          <wp:simplePos x="0" y="0"/>
          <wp:positionH relativeFrom="margin">
            <wp:posOffset>6140429</wp:posOffset>
          </wp:positionH>
          <wp:positionV relativeFrom="margin">
            <wp:posOffset>8538845</wp:posOffset>
          </wp:positionV>
          <wp:extent cx="267855" cy="267855"/>
          <wp:effectExtent l="0" t="0" r="0" b="0"/>
          <wp:wrapSquare wrapText="bothSides"/>
          <wp:docPr id="1185024145" name="Picture 5" descr="A black background with white letters and a blue do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5024145" name="Picture 5" descr="A black background with white letters and a blue do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7855" cy="267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CD57F" w14:textId="4D18EF7C" w:rsidR="00006FC4" w:rsidRDefault="00006FC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A846E8" wp14:editId="4E69155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8405" cy="345440"/>
              <wp:effectExtent l="0" t="0" r="10795" b="0"/>
              <wp:wrapNone/>
              <wp:docPr id="11253581" name="Text Box 2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84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01DA9F" w14:textId="5E2CCBBE" w:rsidR="00006FC4" w:rsidRPr="00006FC4" w:rsidRDefault="00006FC4" w:rsidP="00006FC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6FC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A846E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lassified - Confidential" style="position:absolute;margin-left:0;margin-top:0;width:95.1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" filled="f" stroked="f">
              <v:textbox style="mso-fit-shape-to-text:t" inset="0,0,0,15pt">
                <w:txbxContent>
                  <w:p w14:paraId="2C01DA9F" w14:textId="5E2CCBBE" w:rsidR="00006FC4" w:rsidRPr="00006FC4" w:rsidRDefault="00006FC4" w:rsidP="00006FC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06FC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E3295" w14:textId="77777777" w:rsidR="0060186B" w:rsidRDefault="0060186B" w:rsidP="00824B23">
      <w:r>
        <w:separator/>
      </w:r>
    </w:p>
  </w:footnote>
  <w:footnote w:type="continuationSeparator" w:id="0">
    <w:p w14:paraId="2AEBFB3D" w14:textId="77777777" w:rsidR="0060186B" w:rsidRDefault="0060186B" w:rsidP="00824B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B98C8" w14:textId="707E87B6" w:rsidR="00006FC4" w:rsidRDefault="00006FC4" w:rsidP="00006FC4">
    <w:pPr>
      <w:pStyle w:val="Header"/>
      <w:jc w:val="center"/>
    </w:pPr>
    <w:r>
      <w:rPr>
        <w:rFonts w:ascii="Helvetica Neue" w:eastAsia="Gulim" w:hAnsi="Helvetica Neue" w:cs="Browallia New"/>
        <w:bCs/>
        <w:noProof/>
        <w:sz w:val="22"/>
        <w:szCs w:val="22"/>
      </w:rPr>
      <w:drawing>
        <wp:inline distT="0" distB="0" distL="0" distR="0" wp14:anchorId="412941F6" wp14:editId="66D442F8">
          <wp:extent cx="1900217" cy="277318"/>
          <wp:effectExtent l="0" t="0" r="0" b="2540"/>
          <wp:docPr id="1320875092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6386621" name="Picture 1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3848" cy="2851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7FF"/>
    <w:multiLevelType w:val="multilevel"/>
    <w:tmpl w:val="D532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36DFB"/>
    <w:multiLevelType w:val="hybridMultilevel"/>
    <w:tmpl w:val="B6161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54E7B"/>
    <w:multiLevelType w:val="multilevel"/>
    <w:tmpl w:val="30A6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7104A"/>
    <w:multiLevelType w:val="multilevel"/>
    <w:tmpl w:val="3622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735CD"/>
    <w:multiLevelType w:val="hybridMultilevel"/>
    <w:tmpl w:val="8554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04B5A"/>
    <w:multiLevelType w:val="multilevel"/>
    <w:tmpl w:val="1216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71D59"/>
    <w:multiLevelType w:val="multilevel"/>
    <w:tmpl w:val="2B46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C6CDE"/>
    <w:multiLevelType w:val="multilevel"/>
    <w:tmpl w:val="B19C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D75A3"/>
    <w:multiLevelType w:val="hybridMultilevel"/>
    <w:tmpl w:val="5ABE9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4E0F9C"/>
    <w:multiLevelType w:val="hybridMultilevel"/>
    <w:tmpl w:val="F3A80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F60D93"/>
    <w:multiLevelType w:val="multilevel"/>
    <w:tmpl w:val="BFB0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9A1492"/>
    <w:multiLevelType w:val="multilevel"/>
    <w:tmpl w:val="9402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A0B29"/>
    <w:multiLevelType w:val="hybridMultilevel"/>
    <w:tmpl w:val="3D58C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5816F1"/>
    <w:multiLevelType w:val="multilevel"/>
    <w:tmpl w:val="8942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4951AD"/>
    <w:multiLevelType w:val="multilevel"/>
    <w:tmpl w:val="2F48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EA21F2"/>
    <w:multiLevelType w:val="multilevel"/>
    <w:tmpl w:val="CE5E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B6BB7"/>
    <w:multiLevelType w:val="multilevel"/>
    <w:tmpl w:val="33A8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2B1F86"/>
    <w:multiLevelType w:val="multilevel"/>
    <w:tmpl w:val="24CE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EE60ED"/>
    <w:multiLevelType w:val="multilevel"/>
    <w:tmpl w:val="5DEED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985EBE"/>
    <w:multiLevelType w:val="multilevel"/>
    <w:tmpl w:val="D424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B56F54"/>
    <w:multiLevelType w:val="hybridMultilevel"/>
    <w:tmpl w:val="91BE8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6B3403"/>
    <w:multiLevelType w:val="multilevel"/>
    <w:tmpl w:val="1718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F50813"/>
    <w:multiLevelType w:val="hybridMultilevel"/>
    <w:tmpl w:val="ABECF5BC"/>
    <w:lvl w:ilvl="0" w:tplc="A8487A20">
      <w:numFmt w:val="bullet"/>
      <w:lvlText w:val="-"/>
      <w:lvlJc w:val="left"/>
      <w:pPr>
        <w:ind w:left="720" w:hanging="360"/>
      </w:pPr>
      <w:rPr>
        <w:rFonts w:ascii="Helvetica Neue" w:eastAsia="Gulim" w:hAnsi="Helvetica Neue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FB7C4C"/>
    <w:multiLevelType w:val="multilevel"/>
    <w:tmpl w:val="834A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C168EC"/>
    <w:multiLevelType w:val="multilevel"/>
    <w:tmpl w:val="EAB4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EC7B8C"/>
    <w:multiLevelType w:val="multilevel"/>
    <w:tmpl w:val="D61C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4C3E10"/>
    <w:multiLevelType w:val="multilevel"/>
    <w:tmpl w:val="3982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EB448D"/>
    <w:multiLevelType w:val="multilevel"/>
    <w:tmpl w:val="27B8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840867"/>
    <w:multiLevelType w:val="multilevel"/>
    <w:tmpl w:val="2182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289138">
    <w:abstractNumId w:val="22"/>
  </w:num>
  <w:num w:numId="2" w16cid:durableId="2058772478">
    <w:abstractNumId w:val="18"/>
  </w:num>
  <w:num w:numId="3" w16cid:durableId="790243583">
    <w:abstractNumId w:val="21"/>
  </w:num>
  <w:num w:numId="4" w16cid:durableId="1622804711">
    <w:abstractNumId w:val="13"/>
  </w:num>
  <w:num w:numId="5" w16cid:durableId="1175414002">
    <w:abstractNumId w:val="6"/>
  </w:num>
  <w:num w:numId="6" w16cid:durableId="1508522891">
    <w:abstractNumId w:val="16"/>
  </w:num>
  <w:num w:numId="7" w16cid:durableId="1093159900">
    <w:abstractNumId w:val="7"/>
  </w:num>
  <w:num w:numId="8" w16cid:durableId="2095273900">
    <w:abstractNumId w:val="27"/>
  </w:num>
  <w:num w:numId="9" w16cid:durableId="1049646462">
    <w:abstractNumId w:val="10"/>
  </w:num>
  <w:num w:numId="10" w16cid:durableId="384333565">
    <w:abstractNumId w:val="24"/>
  </w:num>
  <w:num w:numId="11" w16cid:durableId="714888630">
    <w:abstractNumId w:val="11"/>
  </w:num>
  <w:num w:numId="12" w16cid:durableId="1288387403">
    <w:abstractNumId w:val="25"/>
  </w:num>
  <w:num w:numId="13" w16cid:durableId="299964425">
    <w:abstractNumId w:val="28"/>
  </w:num>
  <w:num w:numId="14" w16cid:durableId="2109763961">
    <w:abstractNumId w:val="17"/>
  </w:num>
  <w:num w:numId="15" w16cid:durableId="310014718">
    <w:abstractNumId w:val="0"/>
  </w:num>
  <w:num w:numId="16" w16cid:durableId="95486000">
    <w:abstractNumId w:val="19"/>
  </w:num>
  <w:num w:numId="17" w16cid:durableId="1124231537">
    <w:abstractNumId w:val="26"/>
  </w:num>
  <w:num w:numId="18" w16cid:durableId="1203438398">
    <w:abstractNumId w:val="23"/>
  </w:num>
  <w:num w:numId="19" w16cid:durableId="1512335901">
    <w:abstractNumId w:val="3"/>
  </w:num>
  <w:num w:numId="20" w16cid:durableId="1202552500">
    <w:abstractNumId w:val="15"/>
  </w:num>
  <w:num w:numId="21" w16cid:durableId="1360593403">
    <w:abstractNumId w:val="8"/>
  </w:num>
  <w:num w:numId="22" w16cid:durableId="1908690625">
    <w:abstractNumId w:val="14"/>
  </w:num>
  <w:num w:numId="23" w16cid:durableId="1287157755">
    <w:abstractNumId w:val="12"/>
  </w:num>
  <w:num w:numId="24" w16cid:durableId="222376762">
    <w:abstractNumId w:val="5"/>
  </w:num>
  <w:num w:numId="25" w16cid:durableId="1680621453">
    <w:abstractNumId w:val="20"/>
  </w:num>
  <w:num w:numId="26" w16cid:durableId="1357195536">
    <w:abstractNumId w:val="1"/>
  </w:num>
  <w:num w:numId="27" w16cid:durableId="80609533">
    <w:abstractNumId w:val="4"/>
  </w:num>
  <w:num w:numId="28" w16cid:durableId="427316296">
    <w:abstractNumId w:val="9"/>
  </w:num>
  <w:num w:numId="29" w16cid:durableId="204829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FC4"/>
    <w:rsid w:val="00006FC4"/>
    <w:rsid w:val="00012FCF"/>
    <w:rsid w:val="00016B25"/>
    <w:rsid w:val="000301A7"/>
    <w:rsid w:val="00072C85"/>
    <w:rsid w:val="00072E51"/>
    <w:rsid w:val="00154467"/>
    <w:rsid w:val="00162457"/>
    <w:rsid w:val="0017335E"/>
    <w:rsid w:val="00192F4D"/>
    <w:rsid w:val="001E6AAA"/>
    <w:rsid w:val="00273DBC"/>
    <w:rsid w:val="002C2AD1"/>
    <w:rsid w:val="002D0CDC"/>
    <w:rsid w:val="0032382C"/>
    <w:rsid w:val="00365D9D"/>
    <w:rsid w:val="003879F1"/>
    <w:rsid w:val="003A3487"/>
    <w:rsid w:val="003A42BD"/>
    <w:rsid w:val="003D4EAA"/>
    <w:rsid w:val="003E6397"/>
    <w:rsid w:val="00472DDC"/>
    <w:rsid w:val="00485328"/>
    <w:rsid w:val="00492ADF"/>
    <w:rsid w:val="00500FA9"/>
    <w:rsid w:val="00521575"/>
    <w:rsid w:val="00551D98"/>
    <w:rsid w:val="0057154D"/>
    <w:rsid w:val="005A2C26"/>
    <w:rsid w:val="005B0584"/>
    <w:rsid w:val="005D041C"/>
    <w:rsid w:val="005F11DE"/>
    <w:rsid w:val="00601393"/>
    <w:rsid w:val="0060186B"/>
    <w:rsid w:val="006745C0"/>
    <w:rsid w:val="006D1301"/>
    <w:rsid w:val="007153F7"/>
    <w:rsid w:val="00733CBF"/>
    <w:rsid w:val="00753E37"/>
    <w:rsid w:val="007C3528"/>
    <w:rsid w:val="007F1467"/>
    <w:rsid w:val="00802644"/>
    <w:rsid w:val="00824B23"/>
    <w:rsid w:val="00843E4C"/>
    <w:rsid w:val="00850C66"/>
    <w:rsid w:val="008C7288"/>
    <w:rsid w:val="008E4C46"/>
    <w:rsid w:val="008E6003"/>
    <w:rsid w:val="008F2867"/>
    <w:rsid w:val="0090066F"/>
    <w:rsid w:val="00911272"/>
    <w:rsid w:val="009154F1"/>
    <w:rsid w:val="0094332D"/>
    <w:rsid w:val="00993D46"/>
    <w:rsid w:val="00997F7A"/>
    <w:rsid w:val="009A6747"/>
    <w:rsid w:val="009B27E9"/>
    <w:rsid w:val="009D1836"/>
    <w:rsid w:val="009F6A09"/>
    <w:rsid w:val="00A1546E"/>
    <w:rsid w:val="00A37C14"/>
    <w:rsid w:val="00A55A9B"/>
    <w:rsid w:val="00AE35B2"/>
    <w:rsid w:val="00AF0B39"/>
    <w:rsid w:val="00AF35E4"/>
    <w:rsid w:val="00B17BDF"/>
    <w:rsid w:val="00B275FD"/>
    <w:rsid w:val="00B426C0"/>
    <w:rsid w:val="00B62F20"/>
    <w:rsid w:val="00B6692E"/>
    <w:rsid w:val="00BA3CD7"/>
    <w:rsid w:val="00C214EC"/>
    <w:rsid w:val="00C36090"/>
    <w:rsid w:val="00C82FC1"/>
    <w:rsid w:val="00CF0AF6"/>
    <w:rsid w:val="00D869ED"/>
    <w:rsid w:val="00D87F91"/>
    <w:rsid w:val="00E33B8C"/>
    <w:rsid w:val="00E36084"/>
    <w:rsid w:val="00E53CFF"/>
    <w:rsid w:val="00E53D6D"/>
    <w:rsid w:val="00E559B5"/>
    <w:rsid w:val="00E6205B"/>
    <w:rsid w:val="00E72B1B"/>
    <w:rsid w:val="00E809A1"/>
    <w:rsid w:val="00E86BE2"/>
    <w:rsid w:val="00F27AF8"/>
    <w:rsid w:val="00F72DCE"/>
    <w:rsid w:val="00FA7187"/>
    <w:rsid w:val="00FB50FF"/>
    <w:rsid w:val="00FC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48E5C2"/>
  <w15:chartTrackingRefBased/>
  <w15:docId w15:val="{D8AEEBDE-F916-AB4E-8E2A-4D513A5A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127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7AF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A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6245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2F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0AF6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824B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4B2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24B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4B23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824B23"/>
  </w:style>
  <w:style w:type="character" w:styleId="Emphasis">
    <w:name w:val="Emphasis"/>
    <w:basedOn w:val="DefaultParagraphFont"/>
    <w:uiPriority w:val="20"/>
    <w:qFormat/>
    <w:rsid w:val="00A55A9B"/>
    <w:rPr>
      <w:i/>
      <w:iCs/>
    </w:rPr>
  </w:style>
  <w:style w:type="character" w:styleId="Strong">
    <w:name w:val="Strong"/>
    <w:basedOn w:val="DefaultParagraphFont"/>
    <w:uiPriority w:val="22"/>
    <w:qFormat/>
    <w:rsid w:val="00A55A9B"/>
    <w:rPr>
      <w:b/>
      <w:bCs/>
    </w:rPr>
  </w:style>
  <w:style w:type="character" w:styleId="Hyperlink">
    <w:name w:val="Hyperlink"/>
    <w:basedOn w:val="DefaultParagraphFont"/>
    <w:uiPriority w:val="99"/>
    <w:unhideWhenUsed/>
    <w:rsid w:val="002C2A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C2AD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62457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rsid w:val="0016245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F27A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A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kekvd">
    <w:name w:val="vkekvd"/>
    <w:basedOn w:val="DefaultParagraphFont"/>
    <w:rsid w:val="009433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r.org/2025/07/22/nx-s1-5476161/coca-cola-cane-sugar-coke-trump-recipe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f.io/jGClmJWC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just-drinks.com/news/coca-cola-books-another-bodyarmor-impairmen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everage-digest.com/articles/1268-keurig-dr-pepper-can-terminate-distribution-deal-with-reyes-texas-judge-rules?v=preview" TargetMode="Externa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eredithsheldon/Library/CloudStorage/GoogleDrive-mmessinger@studionow.com/Shared%20drives/Coke%20Team/1.%20PROCESS%20DOCS/1.%20PRODUCER%20ITEMS/2.%20TEMPLATES/SN%20Scrip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702bf62-88e6-456d-b298-e2abb13de1ea}" enabled="1" method="Standard" siteId="{548d26ab-8caa-49e1-97c2-a1b1a06cc39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SN Script TEMPLATE.dotx</Template>
  <TotalTime>9</TotalTime>
  <Pages>6</Pages>
  <Words>718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Meredith Sheldon</dc:creator>
  <cp:lastModifiedBy>Matt Montemaro</cp:lastModifiedBy>
  <cp:revision>5</cp:revision>
  <dcterms:created xsi:type="dcterms:W3CDTF">2026-02-12T21:27:00Z</dcterms:created>
  <dcterms:modified xsi:type="dcterms:W3CDTF">2026-02-12T21:41:00Z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abb74d,1892ffa2,21cf9dea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Classified - Confidential</vt:lpwstr>
  </property>
</Properties>
</file>